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3B6F" w14:textId="4AB78C3C" w:rsidR="00F81399" w:rsidRDefault="00F3340D">
      <w:pPr>
        <w:pStyle w:val="Title"/>
        <w:jc w:val="right"/>
      </w:pPr>
      <w:r>
        <w:t>VietLedgr</w:t>
      </w:r>
    </w:p>
    <w:p w14:paraId="0127ED91" w14:textId="77777777" w:rsidR="00F81399" w:rsidRDefault="00A240EE">
      <w:pPr>
        <w:pStyle w:val="Title"/>
        <w:jc w:val="right"/>
      </w:pPr>
      <w:fldSimple w:instr=" TITLE  \* MERGEFORMAT ">
        <w:r>
          <w:t>Vision</w:t>
        </w:r>
        <w:r w:rsidR="00E71F4D">
          <w:t xml:space="preserve"> Document</w:t>
        </w:r>
      </w:fldSimple>
    </w:p>
    <w:p w14:paraId="73D177CA" w14:textId="77777777" w:rsidR="00F81399" w:rsidRDefault="00F81399">
      <w:pPr>
        <w:pStyle w:val="Title"/>
        <w:jc w:val="right"/>
      </w:pPr>
    </w:p>
    <w:p w14:paraId="45ED6F5A" w14:textId="77777777" w:rsidR="00F81399" w:rsidRDefault="000439F1">
      <w:pPr>
        <w:pStyle w:val="Title"/>
        <w:jc w:val="right"/>
        <w:rPr>
          <w:sz w:val="28"/>
        </w:rPr>
      </w:pPr>
      <w:r>
        <w:rPr>
          <w:sz w:val="28"/>
        </w:rPr>
        <w:t>Version &lt;1.0&gt;</w:t>
      </w:r>
    </w:p>
    <w:p w14:paraId="40D5B586" w14:textId="77777777" w:rsidR="00F81399" w:rsidRDefault="00F81399">
      <w:pPr>
        <w:pStyle w:val="Title"/>
        <w:rPr>
          <w:sz w:val="28"/>
        </w:rPr>
      </w:pPr>
    </w:p>
    <w:p w14:paraId="61A1A9BF" w14:textId="77777777" w:rsidR="00F81399" w:rsidRDefault="00F81399"/>
    <w:p w14:paraId="78207195" w14:textId="77777777" w:rsidR="00F81399" w:rsidRDefault="00F81399">
      <w:pPr>
        <w:sectPr w:rsidR="00F81399">
          <w:headerReference w:type="default" r:id="rId7"/>
          <w:pgSz w:w="12240" w:h="15840" w:code="1"/>
          <w:pgMar w:top="1440" w:right="1440" w:bottom="1440" w:left="1440" w:header="720" w:footer="720" w:gutter="0"/>
          <w:cols w:space="720"/>
          <w:vAlign w:val="center"/>
        </w:sectPr>
      </w:pPr>
    </w:p>
    <w:p w14:paraId="0FB255DF" w14:textId="77777777" w:rsidR="00F81399" w:rsidRDefault="000439F1">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81399" w14:paraId="69E42EBF" w14:textId="77777777">
        <w:tc>
          <w:tcPr>
            <w:tcW w:w="2304" w:type="dxa"/>
          </w:tcPr>
          <w:p w14:paraId="4794FF7D" w14:textId="77777777" w:rsidR="00F81399" w:rsidRDefault="000439F1">
            <w:pPr>
              <w:pStyle w:val="Tabletext"/>
              <w:jc w:val="center"/>
              <w:rPr>
                <w:b/>
              </w:rPr>
            </w:pPr>
            <w:r>
              <w:rPr>
                <w:b/>
              </w:rPr>
              <w:t>Date</w:t>
            </w:r>
          </w:p>
        </w:tc>
        <w:tc>
          <w:tcPr>
            <w:tcW w:w="1152" w:type="dxa"/>
          </w:tcPr>
          <w:p w14:paraId="3A1A3015" w14:textId="77777777" w:rsidR="00F81399" w:rsidRDefault="000439F1">
            <w:pPr>
              <w:pStyle w:val="Tabletext"/>
              <w:jc w:val="center"/>
              <w:rPr>
                <w:b/>
              </w:rPr>
            </w:pPr>
            <w:r>
              <w:rPr>
                <w:b/>
              </w:rPr>
              <w:t>Version</w:t>
            </w:r>
          </w:p>
        </w:tc>
        <w:tc>
          <w:tcPr>
            <w:tcW w:w="3744" w:type="dxa"/>
          </w:tcPr>
          <w:p w14:paraId="19B36F05" w14:textId="77777777" w:rsidR="00F81399" w:rsidRDefault="000439F1">
            <w:pPr>
              <w:pStyle w:val="Tabletext"/>
              <w:jc w:val="center"/>
              <w:rPr>
                <w:b/>
              </w:rPr>
            </w:pPr>
            <w:r>
              <w:rPr>
                <w:b/>
              </w:rPr>
              <w:t>Description</w:t>
            </w:r>
          </w:p>
        </w:tc>
        <w:tc>
          <w:tcPr>
            <w:tcW w:w="2304" w:type="dxa"/>
          </w:tcPr>
          <w:p w14:paraId="13B6E10B" w14:textId="77777777" w:rsidR="00F81399" w:rsidRDefault="000439F1">
            <w:pPr>
              <w:pStyle w:val="Tabletext"/>
              <w:jc w:val="center"/>
              <w:rPr>
                <w:b/>
              </w:rPr>
            </w:pPr>
            <w:r>
              <w:rPr>
                <w:b/>
              </w:rPr>
              <w:t>Author</w:t>
            </w:r>
          </w:p>
        </w:tc>
      </w:tr>
      <w:tr w:rsidR="00F81399" w14:paraId="74F6B699" w14:textId="77777777">
        <w:tc>
          <w:tcPr>
            <w:tcW w:w="2304" w:type="dxa"/>
          </w:tcPr>
          <w:p w14:paraId="71E247B9" w14:textId="19DF2918" w:rsidR="00F81399" w:rsidRDefault="004F3FDD">
            <w:pPr>
              <w:pStyle w:val="Tabletext"/>
            </w:pPr>
            <w:r>
              <w:t>23/10/2025</w:t>
            </w:r>
          </w:p>
        </w:tc>
        <w:tc>
          <w:tcPr>
            <w:tcW w:w="1152" w:type="dxa"/>
          </w:tcPr>
          <w:p w14:paraId="10E68B75" w14:textId="7BD7848D" w:rsidR="00F81399" w:rsidRDefault="004F3FDD">
            <w:pPr>
              <w:pStyle w:val="Tabletext"/>
            </w:pPr>
            <w:r>
              <w:t>1.0</w:t>
            </w:r>
          </w:p>
        </w:tc>
        <w:tc>
          <w:tcPr>
            <w:tcW w:w="3744" w:type="dxa"/>
          </w:tcPr>
          <w:p w14:paraId="7780B5BB" w14:textId="50EA1871" w:rsidR="00F81399" w:rsidRDefault="004F3FDD">
            <w:pPr>
              <w:pStyle w:val="Tabletext"/>
            </w:pPr>
            <w:r>
              <w:t>Initial creation of the Vision Document</w:t>
            </w:r>
          </w:p>
        </w:tc>
        <w:tc>
          <w:tcPr>
            <w:tcW w:w="2304" w:type="dxa"/>
          </w:tcPr>
          <w:p w14:paraId="1FC8C9E9" w14:textId="252392DB" w:rsidR="00F81399" w:rsidRDefault="004F3FDD">
            <w:pPr>
              <w:pStyle w:val="Tabletext"/>
            </w:pPr>
            <w:r>
              <w:t>Lê Minh Nghĩa</w:t>
            </w:r>
          </w:p>
        </w:tc>
      </w:tr>
      <w:tr w:rsidR="00F81399" w14:paraId="120250C9" w14:textId="77777777">
        <w:tc>
          <w:tcPr>
            <w:tcW w:w="2304" w:type="dxa"/>
          </w:tcPr>
          <w:p w14:paraId="37C80C4F" w14:textId="77777777" w:rsidR="00F81399" w:rsidRDefault="00F81399">
            <w:pPr>
              <w:pStyle w:val="Tabletext"/>
            </w:pPr>
          </w:p>
        </w:tc>
        <w:tc>
          <w:tcPr>
            <w:tcW w:w="1152" w:type="dxa"/>
          </w:tcPr>
          <w:p w14:paraId="108D0EF0" w14:textId="77777777" w:rsidR="00F81399" w:rsidRDefault="00F81399">
            <w:pPr>
              <w:pStyle w:val="Tabletext"/>
            </w:pPr>
          </w:p>
        </w:tc>
        <w:tc>
          <w:tcPr>
            <w:tcW w:w="3744" w:type="dxa"/>
          </w:tcPr>
          <w:p w14:paraId="0E82D7AB" w14:textId="77777777" w:rsidR="00F81399" w:rsidRDefault="00F81399">
            <w:pPr>
              <w:pStyle w:val="Tabletext"/>
            </w:pPr>
          </w:p>
        </w:tc>
        <w:tc>
          <w:tcPr>
            <w:tcW w:w="2304" w:type="dxa"/>
          </w:tcPr>
          <w:p w14:paraId="4C9883BA" w14:textId="77777777" w:rsidR="00F81399" w:rsidRDefault="00F81399">
            <w:pPr>
              <w:pStyle w:val="Tabletext"/>
            </w:pPr>
          </w:p>
        </w:tc>
      </w:tr>
      <w:tr w:rsidR="00F81399" w14:paraId="5377A486" w14:textId="77777777">
        <w:tc>
          <w:tcPr>
            <w:tcW w:w="2304" w:type="dxa"/>
          </w:tcPr>
          <w:p w14:paraId="7DE1FD2B" w14:textId="77777777" w:rsidR="00F81399" w:rsidRDefault="00F81399">
            <w:pPr>
              <w:pStyle w:val="Tabletext"/>
            </w:pPr>
          </w:p>
        </w:tc>
        <w:tc>
          <w:tcPr>
            <w:tcW w:w="1152" w:type="dxa"/>
          </w:tcPr>
          <w:p w14:paraId="61BA45C4" w14:textId="77777777" w:rsidR="00F81399" w:rsidRDefault="00F81399">
            <w:pPr>
              <w:pStyle w:val="Tabletext"/>
            </w:pPr>
          </w:p>
        </w:tc>
        <w:tc>
          <w:tcPr>
            <w:tcW w:w="3744" w:type="dxa"/>
          </w:tcPr>
          <w:p w14:paraId="421366D1" w14:textId="77777777" w:rsidR="00F81399" w:rsidRDefault="00F81399">
            <w:pPr>
              <w:pStyle w:val="Tabletext"/>
            </w:pPr>
          </w:p>
        </w:tc>
        <w:tc>
          <w:tcPr>
            <w:tcW w:w="2304" w:type="dxa"/>
          </w:tcPr>
          <w:p w14:paraId="7D5C2801" w14:textId="77777777" w:rsidR="00F81399" w:rsidRDefault="00F81399">
            <w:pPr>
              <w:pStyle w:val="Tabletext"/>
            </w:pPr>
          </w:p>
        </w:tc>
      </w:tr>
      <w:tr w:rsidR="00F81399" w14:paraId="2002DF27" w14:textId="77777777">
        <w:tc>
          <w:tcPr>
            <w:tcW w:w="2304" w:type="dxa"/>
          </w:tcPr>
          <w:p w14:paraId="2FEF93C1" w14:textId="77777777" w:rsidR="00F81399" w:rsidRDefault="00F81399">
            <w:pPr>
              <w:pStyle w:val="Tabletext"/>
            </w:pPr>
          </w:p>
        </w:tc>
        <w:tc>
          <w:tcPr>
            <w:tcW w:w="1152" w:type="dxa"/>
          </w:tcPr>
          <w:p w14:paraId="15041C3F" w14:textId="77777777" w:rsidR="00F81399" w:rsidRDefault="00F81399">
            <w:pPr>
              <w:pStyle w:val="Tabletext"/>
            </w:pPr>
          </w:p>
        </w:tc>
        <w:tc>
          <w:tcPr>
            <w:tcW w:w="3744" w:type="dxa"/>
          </w:tcPr>
          <w:p w14:paraId="59BC5B27" w14:textId="77777777" w:rsidR="00F81399" w:rsidRDefault="00F81399">
            <w:pPr>
              <w:pStyle w:val="Tabletext"/>
            </w:pPr>
          </w:p>
        </w:tc>
        <w:tc>
          <w:tcPr>
            <w:tcW w:w="2304" w:type="dxa"/>
          </w:tcPr>
          <w:p w14:paraId="2A01BED6" w14:textId="77777777" w:rsidR="00F81399" w:rsidRDefault="00F81399">
            <w:pPr>
              <w:pStyle w:val="Tabletext"/>
            </w:pPr>
          </w:p>
        </w:tc>
      </w:tr>
    </w:tbl>
    <w:p w14:paraId="2937929E" w14:textId="77777777" w:rsidR="00F81399" w:rsidRDefault="00F81399"/>
    <w:p w14:paraId="54007AC2" w14:textId="77777777" w:rsidR="00F81399" w:rsidRDefault="000439F1">
      <w:pPr>
        <w:pStyle w:val="Title"/>
      </w:pPr>
      <w:r>
        <w:br w:type="page"/>
      </w:r>
      <w:r>
        <w:lastRenderedPageBreak/>
        <w:t>Table of Contents</w:t>
      </w:r>
    </w:p>
    <w:p w14:paraId="0DC63DD9" w14:textId="77777777" w:rsidR="00405275" w:rsidRDefault="000439F1">
      <w:pPr>
        <w:pStyle w:val="TOC1"/>
        <w:tabs>
          <w:tab w:val="left" w:pos="432"/>
        </w:tabs>
        <w:rPr>
          <w:rFonts w:asciiTheme="minorHAnsi" w:eastAsiaTheme="minorEastAsia" w:hAnsiTheme="minorHAnsi" w:cstheme="minorBidi"/>
          <w:noProof/>
          <w:sz w:val="24"/>
          <w:szCs w:val="24"/>
        </w:rPr>
      </w:pPr>
      <w:r>
        <w:fldChar w:fldCharType="begin"/>
      </w:r>
      <w:r>
        <w:instrText xml:space="preserve"> TOC \o "1-3" </w:instrText>
      </w:r>
      <w:r>
        <w:fldChar w:fldCharType="separate"/>
      </w:r>
      <w:r w:rsidR="00405275">
        <w:rPr>
          <w:noProof/>
        </w:rPr>
        <w:t>1.</w:t>
      </w:r>
      <w:r w:rsidR="00405275">
        <w:rPr>
          <w:rFonts w:asciiTheme="minorHAnsi" w:eastAsiaTheme="minorEastAsia" w:hAnsiTheme="minorHAnsi" w:cstheme="minorBidi"/>
          <w:noProof/>
          <w:sz w:val="24"/>
          <w:szCs w:val="24"/>
        </w:rPr>
        <w:tab/>
      </w:r>
      <w:r w:rsidR="00405275">
        <w:rPr>
          <w:noProof/>
        </w:rPr>
        <w:t>Introduction</w:t>
      </w:r>
      <w:r w:rsidR="00405275">
        <w:rPr>
          <w:noProof/>
        </w:rPr>
        <w:tab/>
      </w:r>
      <w:r w:rsidR="00405275">
        <w:rPr>
          <w:noProof/>
        </w:rPr>
        <w:fldChar w:fldCharType="begin"/>
      </w:r>
      <w:r w:rsidR="00405275">
        <w:rPr>
          <w:noProof/>
        </w:rPr>
        <w:instrText xml:space="preserve"> PAGEREF _Toc477214786 \h </w:instrText>
      </w:r>
      <w:r w:rsidR="00405275">
        <w:rPr>
          <w:noProof/>
        </w:rPr>
      </w:r>
      <w:r w:rsidR="00405275">
        <w:rPr>
          <w:noProof/>
        </w:rPr>
        <w:fldChar w:fldCharType="separate"/>
      </w:r>
      <w:r w:rsidR="00405275">
        <w:rPr>
          <w:noProof/>
        </w:rPr>
        <w:t>4</w:t>
      </w:r>
      <w:r w:rsidR="00405275">
        <w:rPr>
          <w:noProof/>
        </w:rPr>
        <w:fldChar w:fldCharType="end"/>
      </w:r>
    </w:p>
    <w:p w14:paraId="093F5FF6"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2.</w:t>
      </w:r>
      <w:r>
        <w:rPr>
          <w:rFonts w:asciiTheme="minorHAnsi" w:eastAsiaTheme="minorEastAsia" w:hAnsiTheme="minorHAnsi" w:cstheme="minorBidi"/>
          <w:noProof/>
          <w:sz w:val="24"/>
          <w:szCs w:val="24"/>
        </w:rPr>
        <w:tab/>
      </w:r>
      <w:r>
        <w:rPr>
          <w:noProof/>
        </w:rPr>
        <w:t>Positioning</w:t>
      </w:r>
      <w:r>
        <w:rPr>
          <w:noProof/>
        </w:rPr>
        <w:tab/>
      </w:r>
      <w:r>
        <w:rPr>
          <w:noProof/>
        </w:rPr>
        <w:fldChar w:fldCharType="begin"/>
      </w:r>
      <w:r>
        <w:rPr>
          <w:noProof/>
        </w:rPr>
        <w:instrText xml:space="preserve"> PAGEREF _Toc477214787 \h </w:instrText>
      </w:r>
      <w:r>
        <w:rPr>
          <w:noProof/>
        </w:rPr>
      </w:r>
      <w:r>
        <w:rPr>
          <w:noProof/>
        </w:rPr>
        <w:fldChar w:fldCharType="separate"/>
      </w:r>
      <w:r>
        <w:rPr>
          <w:noProof/>
        </w:rPr>
        <w:t>4</w:t>
      </w:r>
      <w:r>
        <w:rPr>
          <w:noProof/>
        </w:rPr>
        <w:fldChar w:fldCharType="end"/>
      </w:r>
    </w:p>
    <w:p w14:paraId="5F5127B3"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2.1</w:t>
      </w:r>
      <w:r>
        <w:rPr>
          <w:rFonts w:asciiTheme="minorHAnsi" w:eastAsiaTheme="minorEastAsia" w:hAnsiTheme="minorHAnsi" w:cstheme="minorBidi"/>
          <w:noProof/>
          <w:sz w:val="24"/>
          <w:szCs w:val="24"/>
        </w:rPr>
        <w:tab/>
      </w:r>
      <w:r>
        <w:rPr>
          <w:noProof/>
        </w:rPr>
        <w:t>Problem Statement</w:t>
      </w:r>
      <w:r>
        <w:rPr>
          <w:noProof/>
        </w:rPr>
        <w:tab/>
      </w:r>
      <w:r>
        <w:rPr>
          <w:noProof/>
        </w:rPr>
        <w:fldChar w:fldCharType="begin"/>
      </w:r>
      <w:r>
        <w:rPr>
          <w:noProof/>
        </w:rPr>
        <w:instrText xml:space="preserve"> PAGEREF _Toc477214788 \h </w:instrText>
      </w:r>
      <w:r>
        <w:rPr>
          <w:noProof/>
        </w:rPr>
      </w:r>
      <w:r>
        <w:rPr>
          <w:noProof/>
        </w:rPr>
        <w:fldChar w:fldCharType="separate"/>
      </w:r>
      <w:r>
        <w:rPr>
          <w:noProof/>
        </w:rPr>
        <w:t>4</w:t>
      </w:r>
      <w:r>
        <w:rPr>
          <w:noProof/>
        </w:rPr>
        <w:fldChar w:fldCharType="end"/>
      </w:r>
    </w:p>
    <w:p w14:paraId="476CD4DE"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2.2</w:t>
      </w:r>
      <w:r>
        <w:rPr>
          <w:rFonts w:asciiTheme="minorHAnsi" w:eastAsiaTheme="minorEastAsia" w:hAnsiTheme="minorHAnsi" w:cstheme="minorBidi"/>
          <w:noProof/>
          <w:sz w:val="24"/>
          <w:szCs w:val="24"/>
        </w:rPr>
        <w:tab/>
      </w:r>
      <w:r>
        <w:rPr>
          <w:noProof/>
        </w:rPr>
        <w:t>Product Position Statement</w:t>
      </w:r>
      <w:r>
        <w:rPr>
          <w:noProof/>
        </w:rPr>
        <w:tab/>
      </w:r>
      <w:r>
        <w:rPr>
          <w:noProof/>
        </w:rPr>
        <w:fldChar w:fldCharType="begin"/>
      </w:r>
      <w:r>
        <w:rPr>
          <w:noProof/>
        </w:rPr>
        <w:instrText xml:space="preserve"> PAGEREF _Toc477214789 \h </w:instrText>
      </w:r>
      <w:r>
        <w:rPr>
          <w:noProof/>
        </w:rPr>
      </w:r>
      <w:r>
        <w:rPr>
          <w:noProof/>
        </w:rPr>
        <w:fldChar w:fldCharType="separate"/>
      </w:r>
      <w:r>
        <w:rPr>
          <w:noProof/>
        </w:rPr>
        <w:t>4</w:t>
      </w:r>
      <w:r>
        <w:rPr>
          <w:noProof/>
        </w:rPr>
        <w:fldChar w:fldCharType="end"/>
      </w:r>
    </w:p>
    <w:p w14:paraId="352F367F"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3.</w:t>
      </w:r>
      <w:r>
        <w:rPr>
          <w:rFonts w:asciiTheme="minorHAnsi" w:eastAsiaTheme="minorEastAsia" w:hAnsiTheme="minorHAnsi" w:cstheme="minorBidi"/>
          <w:noProof/>
          <w:sz w:val="24"/>
          <w:szCs w:val="24"/>
        </w:rPr>
        <w:tab/>
      </w:r>
      <w:r>
        <w:rPr>
          <w:noProof/>
        </w:rPr>
        <w:t>User Descriptions</w:t>
      </w:r>
      <w:r>
        <w:rPr>
          <w:noProof/>
        </w:rPr>
        <w:tab/>
      </w:r>
      <w:r>
        <w:rPr>
          <w:noProof/>
        </w:rPr>
        <w:fldChar w:fldCharType="begin"/>
      </w:r>
      <w:r>
        <w:rPr>
          <w:noProof/>
        </w:rPr>
        <w:instrText xml:space="preserve"> PAGEREF _Toc477214790 \h </w:instrText>
      </w:r>
      <w:r>
        <w:rPr>
          <w:noProof/>
        </w:rPr>
      </w:r>
      <w:r>
        <w:rPr>
          <w:noProof/>
        </w:rPr>
        <w:fldChar w:fldCharType="separate"/>
      </w:r>
      <w:r>
        <w:rPr>
          <w:noProof/>
        </w:rPr>
        <w:t>4</w:t>
      </w:r>
      <w:r>
        <w:rPr>
          <w:noProof/>
        </w:rPr>
        <w:fldChar w:fldCharType="end"/>
      </w:r>
    </w:p>
    <w:p w14:paraId="6F4A648D"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3.1</w:t>
      </w:r>
      <w:r>
        <w:rPr>
          <w:rFonts w:asciiTheme="minorHAnsi" w:eastAsiaTheme="minorEastAsia" w:hAnsiTheme="minorHAnsi" w:cstheme="minorBidi"/>
          <w:noProof/>
          <w:sz w:val="24"/>
          <w:szCs w:val="24"/>
        </w:rPr>
        <w:tab/>
      </w:r>
      <w:r>
        <w:rPr>
          <w:noProof/>
        </w:rPr>
        <w:t>User Profiles</w:t>
      </w:r>
      <w:r>
        <w:rPr>
          <w:noProof/>
        </w:rPr>
        <w:tab/>
      </w:r>
      <w:r>
        <w:rPr>
          <w:noProof/>
        </w:rPr>
        <w:fldChar w:fldCharType="begin"/>
      </w:r>
      <w:r>
        <w:rPr>
          <w:noProof/>
        </w:rPr>
        <w:instrText xml:space="preserve"> PAGEREF _Toc477214791 \h </w:instrText>
      </w:r>
      <w:r>
        <w:rPr>
          <w:noProof/>
        </w:rPr>
      </w:r>
      <w:r>
        <w:rPr>
          <w:noProof/>
        </w:rPr>
        <w:fldChar w:fldCharType="separate"/>
      </w:r>
      <w:r>
        <w:rPr>
          <w:noProof/>
        </w:rPr>
        <w:t>4</w:t>
      </w:r>
      <w:r>
        <w:rPr>
          <w:noProof/>
        </w:rPr>
        <w:fldChar w:fldCharType="end"/>
      </w:r>
    </w:p>
    <w:p w14:paraId="14005AD4"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3.2</w:t>
      </w:r>
      <w:r>
        <w:rPr>
          <w:rFonts w:asciiTheme="minorHAnsi" w:eastAsiaTheme="minorEastAsia" w:hAnsiTheme="minorHAnsi" w:cstheme="minorBidi"/>
          <w:noProof/>
          <w:sz w:val="24"/>
          <w:szCs w:val="24"/>
        </w:rPr>
        <w:tab/>
      </w:r>
      <w:r>
        <w:rPr>
          <w:noProof/>
        </w:rPr>
        <w:t>User Task and User Environment</w:t>
      </w:r>
      <w:r>
        <w:rPr>
          <w:noProof/>
        </w:rPr>
        <w:tab/>
      </w:r>
      <w:r>
        <w:rPr>
          <w:noProof/>
        </w:rPr>
        <w:fldChar w:fldCharType="begin"/>
      </w:r>
      <w:r>
        <w:rPr>
          <w:noProof/>
        </w:rPr>
        <w:instrText xml:space="preserve"> PAGEREF _Toc477214792 \h </w:instrText>
      </w:r>
      <w:r>
        <w:rPr>
          <w:noProof/>
        </w:rPr>
      </w:r>
      <w:r>
        <w:rPr>
          <w:noProof/>
        </w:rPr>
        <w:fldChar w:fldCharType="separate"/>
      </w:r>
      <w:r>
        <w:rPr>
          <w:noProof/>
        </w:rPr>
        <w:t>5</w:t>
      </w:r>
      <w:r>
        <w:rPr>
          <w:noProof/>
        </w:rPr>
        <w:fldChar w:fldCharType="end"/>
      </w:r>
    </w:p>
    <w:p w14:paraId="6CA9362E"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3.3</w:t>
      </w:r>
      <w:r>
        <w:rPr>
          <w:rFonts w:asciiTheme="minorHAnsi" w:eastAsiaTheme="minorEastAsia" w:hAnsiTheme="minorHAnsi" w:cstheme="minorBidi"/>
          <w:noProof/>
          <w:sz w:val="24"/>
          <w:szCs w:val="24"/>
        </w:rPr>
        <w:tab/>
      </w:r>
      <w:r>
        <w:rPr>
          <w:noProof/>
        </w:rPr>
        <w:t>Alternatives and Competition</w:t>
      </w:r>
      <w:r>
        <w:rPr>
          <w:noProof/>
        </w:rPr>
        <w:tab/>
      </w:r>
      <w:r>
        <w:rPr>
          <w:noProof/>
        </w:rPr>
        <w:fldChar w:fldCharType="begin"/>
      </w:r>
      <w:r>
        <w:rPr>
          <w:noProof/>
        </w:rPr>
        <w:instrText xml:space="preserve"> PAGEREF _Toc477214793 \h </w:instrText>
      </w:r>
      <w:r>
        <w:rPr>
          <w:noProof/>
        </w:rPr>
      </w:r>
      <w:r>
        <w:rPr>
          <w:noProof/>
        </w:rPr>
        <w:fldChar w:fldCharType="separate"/>
      </w:r>
      <w:r>
        <w:rPr>
          <w:noProof/>
        </w:rPr>
        <w:t>5</w:t>
      </w:r>
      <w:r>
        <w:rPr>
          <w:noProof/>
        </w:rPr>
        <w:fldChar w:fldCharType="end"/>
      </w:r>
    </w:p>
    <w:p w14:paraId="32906146"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4.</w:t>
      </w:r>
      <w:r>
        <w:rPr>
          <w:rFonts w:asciiTheme="minorHAnsi" w:eastAsiaTheme="minorEastAsia" w:hAnsiTheme="minorHAnsi" w:cstheme="minorBidi"/>
          <w:noProof/>
          <w:sz w:val="24"/>
          <w:szCs w:val="24"/>
        </w:rPr>
        <w:tab/>
      </w:r>
      <w:r>
        <w:rPr>
          <w:noProof/>
        </w:rPr>
        <w:t>Product Features</w:t>
      </w:r>
      <w:r>
        <w:rPr>
          <w:noProof/>
        </w:rPr>
        <w:tab/>
      </w:r>
      <w:r>
        <w:rPr>
          <w:noProof/>
        </w:rPr>
        <w:fldChar w:fldCharType="begin"/>
      </w:r>
      <w:r>
        <w:rPr>
          <w:noProof/>
        </w:rPr>
        <w:instrText xml:space="preserve"> PAGEREF _Toc477214794 \h </w:instrText>
      </w:r>
      <w:r>
        <w:rPr>
          <w:noProof/>
        </w:rPr>
      </w:r>
      <w:r>
        <w:rPr>
          <w:noProof/>
        </w:rPr>
        <w:fldChar w:fldCharType="separate"/>
      </w:r>
      <w:r>
        <w:rPr>
          <w:noProof/>
        </w:rPr>
        <w:t>5</w:t>
      </w:r>
      <w:r>
        <w:rPr>
          <w:noProof/>
        </w:rPr>
        <w:fldChar w:fldCharType="end"/>
      </w:r>
    </w:p>
    <w:p w14:paraId="67F076E5"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5.</w:t>
      </w:r>
      <w:r>
        <w:rPr>
          <w:rFonts w:asciiTheme="minorHAnsi" w:eastAsiaTheme="minorEastAsia" w:hAnsiTheme="minorHAnsi" w:cstheme="minorBidi"/>
          <w:noProof/>
          <w:sz w:val="24"/>
          <w:szCs w:val="24"/>
        </w:rPr>
        <w:tab/>
      </w:r>
      <w:r>
        <w:rPr>
          <w:noProof/>
        </w:rPr>
        <w:t>Non-Functional Requirements</w:t>
      </w:r>
      <w:r>
        <w:rPr>
          <w:noProof/>
        </w:rPr>
        <w:tab/>
      </w:r>
      <w:r>
        <w:rPr>
          <w:noProof/>
        </w:rPr>
        <w:fldChar w:fldCharType="begin"/>
      </w:r>
      <w:r>
        <w:rPr>
          <w:noProof/>
        </w:rPr>
        <w:instrText xml:space="preserve"> PAGEREF _Toc477214795 \h </w:instrText>
      </w:r>
      <w:r>
        <w:rPr>
          <w:noProof/>
        </w:rPr>
      </w:r>
      <w:r>
        <w:rPr>
          <w:noProof/>
        </w:rPr>
        <w:fldChar w:fldCharType="separate"/>
      </w:r>
      <w:r>
        <w:rPr>
          <w:noProof/>
        </w:rPr>
        <w:t>5</w:t>
      </w:r>
      <w:r>
        <w:rPr>
          <w:noProof/>
        </w:rPr>
        <w:fldChar w:fldCharType="end"/>
      </w:r>
    </w:p>
    <w:p w14:paraId="0F967EB7" w14:textId="77777777" w:rsidR="00F81399" w:rsidRDefault="000439F1">
      <w:pPr>
        <w:pStyle w:val="Title"/>
      </w:pPr>
      <w:r>
        <w:fldChar w:fldCharType="end"/>
      </w:r>
      <w:r>
        <w:br w:type="page"/>
      </w:r>
      <w:fldSimple w:instr=" TITLE  \* MERGEFORMAT ">
        <w:r w:rsidR="00A240EE">
          <w:t>Vision (Small Project)</w:t>
        </w:r>
      </w:fldSimple>
    </w:p>
    <w:p w14:paraId="1B87EF66" w14:textId="77777777" w:rsidR="00F81399" w:rsidRDefault="000439F1">
      <w:pPr>
        <w:pStyle w:val="Heading1"/>
      </w:pPr>
      <w:bookmarkStart w:id="0" w:name="_Toc456598586"/>
      <w:bookmarkStart w:id="1" w:name="_Toc456600917"/>
      <w:bookmarkStart w:id="2" w:name="_Toc512930904"/>
      <w:bookmarkStart w:id="3" w:name="_Toc477214786"/>
      <w:bookmarkStart w:id="4" w:name="_Toc436203377"/>
      <w:bookmarkStart w:id="5" w:name="_Toc452813577"/>
      <w:r>
        <w:t>Introduction</w:t>
      </w:r>
      <w:bookmarkEnd w:id="0"/>
      <w:bookmarkEnd w:id="1"/>
      <w:bookmarkEnd w:id="2"/>
      <w:bookmarkEnd w:id="3"/>
    </w:p>
    <w:p w14:paraId="71669DB0" w14:textId="3896DF90" w:rsidR="00271ABE" w:rsidRPr="00271ABE" w:rsidRDefault="00271ABE" w:rsidP="00271ABE">
      <w:pPr>
        <w:pStyle w:val="NormalWeb"/>
        <w:rPr>
          <w:sz w:val="20"/>
          <w:szCs w:val="20"/>
        </w:rPr>
      </w:pPr>
      <w:bookmarkStart w:id="6" w:name="_Toc512930906"/>
      <w:bookmarkStart w:id="7" w:name="_Toc477214787"/>
      <w:r w:rsidRPr="00271ABE">
        <w:rPr>
          <w:sz w:val="20"/>
          <w:szCs w:val="20"/>
        </w:rPr>
        <w:t xml:space="preserve">The purpose of this document is to collect, analyze, and define the high-level needs and features of the </w:t>
      </w:r>
      <w:r w:rsidRPr="00271ABE">
        <w:rPr>
          <w:rStyle w:val="Strong"/>
          <w:b w:val="0"/>
          <w:bCs w:val="0"/>
          <w:sz w:val="20"/>
          <w:szCs w:val="20"/>
        </w:rPr>
        <w:t>VietLedgr</w:t>
      </w:r>
      <w:r w:rsidRPr="00271ABE">
        <w:rPr>
          <w:sz w:val="20"/>
          <w:szCs w:val="20"/>
        </w:rPr>
        <w:t xml:space="preserve"> system. It focuses on the capabilities needed by the stakeholders and target users, which are </w:t>
      </w:r>
      <w:r w:rsidRPr="00271ABE">
        <w:rPr>
          <w:rStyle w:val="Strong"/>
          <w:b w:val="0"/>
          <w:bCs w:val="0"/>
          <w:sz w:val="20"/>
          <w:szCs w:val="20"/>
        </w:rPr>
        <w:t>small to medium-sized business enterprises, including both owners and employees</w:t>
      </w:r>
      <w:r w:rsidRPr="00271ABE">
        <w:rPr>
          <w:b/>
          <w:bCs/>
          <w:sz w:val="20"/>
          <w:szCs w:val="20"/>
        </w:rPr>
        <w:t>.</w:t>
      </w:r>
    </w:p>
    <w:p w14:paraId="08BC5E5B" w14:textId="77777777" w:rsidR="00271ABE" w:rsidRPr="00271ABE" w:rsidRDefault="00271ABE" w:rsidP="00271ABE">
      <w:pPr>
        <w:pStyle w:val="NormalWeb"/>
        <w:rPr>
          <w:sz w:val="20"/>
          <w:szCs w:val="20"/>
        </w:rPr>
      </w:pPr>
      <w:r w:rsidRPr="00271ABE">
        <w:rPr>
          <w:sz w:val="20"/>
          <w:szCs w:val="20"/>
        </w:rPr>
        <w:t xml:space="preserve">The core needs identified are for a comprehensive Point-of-Sale (POS) and Inventory Management System that provides </w:t>
      </w:r>
      <w:r w:rsidRPr="00271ABE">
        <w:rPr>
          <w:rStyle w:val="Strong"/>
          <w:b w:val="0"/>
          <w:bCs w:val="0"/>
          <w:sz w:val="20"/>
          <w:szCs w:val="20"/>
        </w:rPr>
        <w:t>real-time stock tracking, predictive low-stock alerts, secure/auditable bookkeeping via an immutable transaction ledger, and AI-driven analytics</w:t>
      </w:r>
      <w:r w:rsidRPr="00271ABE">
        <w:rPr>
          <w:sz w:val="20"/>
          <w:szCs w:val="20"/>
        </w:rPr>
        <w:t xml:space="preserve"> for sales forecasting and financial reporting. These needs exist to enable efficient stock management, enhance security, and provide data-driven insights for scalable retail operations.</w:t>
      </w:r>
    </w:p>
    <w:p w14:paraId="3D7C6E73" w14:textId="77777777" w:rsidR="00271ABE" w:rsidRPr="00271ABE" w:rsidRDefault="00271ABE" w:rsidP="00271ABE">
      <w:pPr>
        <w:pStyle w:val="NormalWeb"/>
        <w:rPr>
          <w:sz w:val="20"/>
          <w:szCs w:val="20"/>
        </w:rPr>
      </w:pPr>
      <w:r w:rsidRPr="00271ABE">
        <w:rPr>
          <w:sz w:val="20"/>
          <w:szCs w:val="20"/>
        </w:rPr>
        <w:t>The details of how the VietLedgr system fulfills these needs are detailed in the use-case and supplementary specifications. This introduction provides an overview of the entire Vision document.</w:t>
      </w:r>
    </w:p>
    <w:p w14:paraId="4AE6B308" w14:textId="3FDC512A" w:rsidR="00F81399" w:rsidRDefault="000439F1">
      <w:pPr>
        <w:pStyle w:val="Heading1"/>
      </w:pPr>
      <w:r>
        <w:t>Positioning</w:t>
      </w:r>
      <w:bookmarkEnd w:id="4"/>
      <w:bookmarkEnd w:id="5"/>
      <w:bookmarkEnd w:id="6"/>
      <w:bookmarkEnd w:id="7"/>
    </w:p>
    <w:p w14:paraId="3543C1D1" w14:textId="02B280EA" w:rsidR="00F81399" w:rsidRDefault="000439F1" w:rsidP="009075EB">
      <w:pPr>
        <w:pStyle w:val="Heading2"/>
      </w:pPr>
      <w:bookmarkStart w:id="8" w:name="_Toc436203379"/>
      <w:bookmarkStart w:id="9" w:name="_Toc452813579"/>
      <w:bookmarkStart w:id="10" w:name="_Toc512930907"/>
      <w:bookmarkStart w:id="11" w:name="_Toc477214788"/>
      <w:r>
        <w:t>Problem Statement</w:t>
      </w:r>
      <w:bookmarkEnd w:id="8"/>
      <w:bookmarkEnd w:id="9"/>
      <w:bookmarkEnd w:id="10"/>
      <w:bookmarkEnd w:id="11"/>
      <w:r w:rsidR="004A5397">
        <w:rPr>
          <w:lang w:val="vi-VN"/>
        </w:rPr>
        <w:t xml:space="preserve"> (Phát biểu bài toán)</w:t>
      </w:r>
    </w:p>
    <w:tbl>
      <w:tblPr>
        <w:tblW w:w="0" w:type="auto"/>
        <w:tblInd w:w="828" w:type="dxa"/>
        <w:tblLayout w:type="fixed"/>
        <w:tblLook w:val="0000" w:firstRow="0" w:lastRow="0" w:firstColumn="0" w:lastColumn="0" w:noHBand="0" w:noVBand="0"/>
      </w:tblPr>
      <w:tblGrid>
        <w:gridCol w:w="2970"/>
        <w:gridCol w:w="5220"/>
      </w:tblGrid>
      <w:tr w:rsidR="00F81399" w14:paraId="1E65FA1A"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5EBD7713" w14:textId="77777777" w:rsidR="00F81399" w:rsidRDefault="000439F1">
            <w:pPr>
              <w:pStyle w:val="BodyText"/>
              <w:keepNext/>
              <w:ind w:left="72"/>
            </w:pPr>
            <w:r>
              <w:t>The problem of</w:t>
            </w:r>
          </w:p>
          <w:p w14:paraId="036F3609" w14:textId="3D592A14" w:rsidR="000E5FD6" w:rsidRDefault="000E5FD6">
            <w:pPr>
              <w:pStyle w:val="BodyText"/>
              <w:keepNext/>
              <w:ind w:left="72"/>
            </w:pPr>
            <w:r>
              <w:t>(vấn đề về)</w:t>
            </w:r>
          </w:p>
        </w:tc>
        <w:tc>
          <w:tcPr>
            <w:tcW w:w="5220" w:type="dxa"/>
            <w:tcBorders>
              <w:top w:val="single" w:sz="12" w:space="0" w:color="auto"/>
              <w:bottom w:val="single" w:sz="6" w:space="0" w:color="auto"/>
              <w:right w:val="single" w:sz="12" w:space="0" w:color="auto"/>
            </w:tcBorders>
          </w:tcPr>
          <w:p w14:paraId="5C78B934" w14:textId="264A1770" w:rsidR="00F81399" w:rsidRPr="009075EB" w:rsidRDefault="001E3316">
            <w:pPr>
              <w:pStyle w:val="InfoBlue"/>
              <w:rPr>
                <w:i w:val="0"/>
                <w:iCs/>
                <w:color w:val="auto"/>
              </w:rPr>
            </w:pPr>
            <w:r w:rsidRPr="009075EB">
              <w:rPr>
                <w:i w:val="0"/>
                <w:iCs/>
                <w:color w:val="auto"/>
              </w:rPr>
              <w:t>I</w:t>
            </w:r>
            <w:r w:rsidRPr="001E3316">
              <w:rPr>
                <w:i w:val="0"/>
                <w:iCs/>
                <w:color w:val="auto"/>
              </w:rPr>
              <w:t>nefficient,</w:t>
            </w:r>
            <w:r w:rsidRPr="009075EB">
              <w:rPr>
                <w:i w:val="0"/>
                <w:iCs/>
                <w:color w:val="auto"/>
              </w:rPr>
              <w:t xml:space="preserve"> hard-to-use</w:t>
            </w:r>
            <w:r w:rsidRPr="001E3316">
              <w:rPr>
                <w:i w:val="0"/>
                <w:iCs/>
                <w:color w:val="auto"/>
              </w:rPr>
              <w:t xml:space="preserve">, and insecure methods for Point-of-Sale (POS) and inventory </w:t>
            </w:r>
            <w:r w:rsidRPr="009075EB">
              <w:rPr>
                <w:i w:val="0"/>
                <w:iCs/>
                <w:color w:val="auto"/>
              </w:rPr>
              <w:t>management.</w:t>
            </w:r>
          </w:p>
        </w:tc>
      </w:tr>
      <w:tr w:rsidR="009075EB" w:rsidRPr="009075EB" w14:paraId="4A2CEBD9"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20B01018" w14:textId="4E567B7E" w:rsidR="00F81399" w:rsidRPr="009075EB" w:rsidRDefault="000E5FD6">
            <w:pPr>
              <w:pStyle w:val="BodyText"/>
              <w:keepNext/>
              <w:ind w:left="72"/>
            </w:pPr>
            <w:r w:rsidRPr="009075EB">
              <w:t>a</w:t>
            </w:r>
            <w:r w:rsidR="000439F1" w:rsidRPr="009075EB">
              <w:t>ffects</w:t>
            </w:r>
          </w:p>
          <w:p w14:paraId="493874BD" w14:textId="4D6EB111" w:rsidR="000E5FD6" w:rsidRPr="009075EB" w:rsidRDefault="000E5FD6">
            <w:pPr>
              <w:pStyle w:val="BodyText"/>
              <w:keepNext/>
              <w:ind w:left="72"/>
              <w:rPr>
                <w:i/>
                <w:iCs/>
              </w:rPr>
            </w:pPr>
            <w:r w:rsidRPr="009075EB">
              <w:rPr>
                <w:i/>
                <w:iCs/>
              </w:rPr>
              <w:t>(ảnh hưởng đến)</w:t>
            </w:r>
          </w:p>
        </w:tc>
        <w:tc>
          <w:tcPr>
            <w:tcW w:w="5220" w:type="dxa"/>
            <w:tcBorders>
              <w:top w:val="single" w:sz="6" w:space="0" w:color="auto"/>
              <w:bottom w:val="single" w:sz="6" w:space="0" w:color="auto"/>
              <w:right w:val="single" w:sz="12" w:space="0" w:color="auto"/>
            </w:tcBorders>
          </w:tcPr>
          <w:p w14:paraId="15E34078" w14:textId="7F2F2460" w:rsidR="00F81399" w:rsidRPr="009075EB" w:rsidRDefault="001E3316">
            <w:pPr>
              <w:pStyle w:val="InfoBlue"/>
              <w:rPr>
                <w:i w:val="0"/>
                <w:color w:val="auto"/>
              </w:rPr>
            </w:pPr>
            <w:r w:rsidRPr="009075EB">
              <w:rPr>
                <w:i w:val="0"/>
                <w:color w:val="auto"/>
              </w:rPr>
              <w:t>S</w:t>
            </w:r>
            <w:r w:rsidRPr="001E3316">
              <w:rPr>
                <w:i w:val="0"/>
                <w:color w:val="auto"/>
              </w:rPr>
              <w:t>mall and medium-sized business enterprises, including both owners and employees.</w:t>
            </w:r>
          </w:p>
        </w:tc>
      </w:tr>
      <w:tr w:rsidR="00F81399" w14:paraId="39D87E3C"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66CC71E1" w14:textId="77777777" w:rsidR="00F81399" w:rsidRDefault="000439F1">
            <w:pPr>
              <w:pStyle w:val="BodyText"/>
              <w:keepNext/>
              <w:ind w:left="72"/>
            </w:pPr>
            <w:r>
              <w:t>the impact of which is</w:t>
            </w:r>
          </w:p>
          <w:p w14:paraId="3860BCC6" w14:textId="0005D63D" w:rsidR="000E5FD6" w:rsidRDefault="000E5FD6">
            <w:pPr>
              <w:pStyle w:val="BodyText"/>
              <w:keepNext/>
              <w:ind w:left="72"/>
            </w:pPr>
            <w:r>
              <w:t>(ảnh hưởng là)</w:t>
            </w:r>
          </w:p>
        </w:tc>
        <w:tc>
          <w:tcPr>
            <w:tcW w:w="5220" w:type="dxa"/>
            <w:tcBorders>
              <w:top w:val="single" w:sz="6" w:space="0" w:color="auto"/>
              <w:bottom w:val="single" w:sz="6" w:space="0" w:color="auto"/>
              <w:right w:val="single" w:sz="12" w:space="0" w:color="auto"/>
            </w:tcBorders>
          </w:tcPr>
          <w:p w14:paraId="7236C2B5" w14:textId="7FB82501" w:rsidR="00F81399" w:rsidRPr="009075EB" w:rsidRDefault="001E3316">
            <w:pPr>
              <w:pStyle w:val="InfoBlue"/>
              <w:rPr>
                <w:i w:val="0"/>
                <w:iCs/>
                <w:color w:val="auto"/>
              </w:rPr>
            </w:pPr>
            <w:r w:rsidRPr="009075EB">
              <w:rPr>
                <w:i w:val="0"/>
                <w:iCs/>
                <w:color w:val="auto"/>
              </w:rPr>
              <w:t>Inefficient stock management resulting in unforeseen stock shortages or waste from expired goods; a high risk of fraud, theft, or "ghost" stock loss due to insecure or alterable bookkeeping;</w:t>
            </w:r>
          </w:p>
        </w:tc>
      </w:tr>
      <w:tr w:rsidR="00F81399" w14:paraId="3A992441"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7AF87FC1" w14:textId="0850D3BA" w:rsidR="00F81399" w:rsidRDefault="009D7C79">
            <w:pPr>
              <w:pStyle w:val="BodyText"/>
              <w:ind w:left="72"/>
            </w:pPr>
            <w:r>
              <w:t>A successful</w:t>
            </w:r>
            <w:r w:rsidR="000439F1">
              <w:t xml:space="preserve"> solution would be</w:t>
            </w:r>
          </w:p>
          <w:p w14:paraId="416F8D9A" w14:textId="23A0ED86" w:rsidR="000E5FD6" w:rsidRDefault="000E5FD6">
            <w:pPr>
              <w:pStyle w:val="BodyText"/>
              <w:ind w:left="72"/>
            </w:pPr>
            <w:r>
              <w:t>(giải pháp thành công sẽ là)</w:t>
            </w:r>
          </w:p>
        </w:tc>
        <w:tc>
          <w:tcPr>
            <w:tcW w:w="5220" w:type="dxa"/>
            <w:tcBorders>
              <w:top w:val="single" w:sz="6" w:space="0" w:color="auto"/>
              <w:bottom w:val="single" w:sz="6" w:space="0" w:color="auto"/>
              <w:right w:val="single" w:sz="12" w:space="0" w:color="auto"/>
            </w:tcBorders>
          </w:tcPr>
          <w:p w14:paraId="6F98238F" w14:textId="2FBF11AA" w:rsidR="00F81399" w:rsidRPr="009075EB" w:rsidRDefault="001E3316">
            <w:pPr>
              <w:pStyle w:val="InfoBlue"/>
              <w:rPr>
                <w:i w:val="0"/>
                <w:iCs/>
                <w:color w:val="auto"/>
              </w:rPr>
            </w:pPr>
            <w:r w:rsidRPr="009075EB">
              <w:rPr>
                <w:i w:val="0"/>
                <w:iCs/>
                <w:color w:val="auto"/>
              </w:rPr>
              <w:t xml:space="preserve">Easy-to-use and smart retail management platform will </w:t>
            </w:r>
            <w:r w:rsidR="009075EB" w:rsidRPr="009075EB">
              <w:rPr>
                <w:i w:val="0"/>
                <w:iCs/>
                <w:color w:val="auto"/>
              </w:rPr>
              <w:t>provide</w:t>
            </w:r>
            <w:r w:rsidRPr="009075EB">
              <w:rPr>
                <w:i w:val="0"/>
                <w:iCs/>
                <w:color w:val="auto"/>
              </w:rPr>
              <w:t xml:space="preserve"> real-time, efficient stock; an immutable, auditable transaction ledger for secure bookkeeping;</w:t>
            </w:r>
          </w:p>
        </w:tc>
      </w:tr>
    </w:tbl>
    <w:p w14:paraId="20109C78" w14:textId="2ABFD689" w:rsidR="00F81399" w:rsidRDefault="000439F1">
      <w:pPr>
        <w:pStyle w:val="Heading2"/>
      </w:pPr>
      <w:bookmarkStart w:id="12" w:name="_Toc425054392"/>
      <w:bookmarkStart w:id="13" w:name="_Toc422186485"/>
      <w:bookmarkStart w:id="14" w:name="_Toc436203380"/>
      <w:bookmarkStart w:id="15" w:name="_Toc452813580"/>
      <w:bookmarkStart w:id="16" w:name="_Toc512930908"/>
      <w:bookmarkStart w:id="17" w:name="_Toc477214789"/>
      <w:r>
        <w:t>Product Position Statement</w:t>
      </w:r>
      <w:bookmarkEnd w:id="12"/>
      <w:bookmarkEnd w:id="13"/>
      <w:bookmarkEnd w:id="14"/>
      <w:bookmarkEnd w:id="15"/>
      <w:bookmarkEnd w:id="16"/>
      <w:bookmarkEnd w:id="17"/>
      <w:r w:rsidR="004A5397">
        <w:rPr>
          <w:lang w:val="vi-VN"/>
        </w:rPr>
        <w:t xml:space="preserve"> (Phát biểu giải pháp)</w:t>
      </w:r>
    </w:p>
    <w:p w14:paraId="384F6CAE" w14:textId="3E195BF2" w:rsidR="00F81399" w:rsidRDefault="00F81399">
      <w:pPr>
        <w:pStyle w:val="InfoBlue"/>
      </w:pPr>
    </w:p>
    <w:tbl>
      <w:tblPr>
        <w:tblW w:w="0" w:type="auto"/>
        <w:tblInd w:w="828" w:type="dxa"/>
        <w:tblLayout w:type="fixed"/>
        <w:tblLook w:val="0000" w:firstRow="0" w:lastRow="0" w:firstColumn="0" w:lastColumn="0" w:noHBand="0" w:noVBand="0"/>
      </w:tblPr>
      <w:tblGrid>
        <w:gridCol w:w="2790"/>
        <w:gridCol w:w="5400"/>
      </w:tblGrid>
      <w:tr w:rsidR="00F81399" w14:paraId="5DC3B29A"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5B7E892F" w14:textId="4DBEDDAC" w:rsidR="009075EB" w:rsidRDefault="000439F1" w:rsidP="009075EB">
            <w:pPr>
              <w:pStyle w:val="BodyText"/>
              <w:keepNext/>
              <w:ind w:left="72"/>
            </w:pPr>
            <w:r>
              <w:lastRenderedPageBreak/>
              <w:t>For</w:t>
            </w:r>
          </w:p>
          <w:p w14:paraId="6FC4E6B3" w14:textId="2061A5B8" w:rsidR="00F81399" w:rsidRDefault="00F81399" w:rsidP="009075EB">
            <w:pPr>
              <w:pStyle w:val="BodyText"/>
              <w:keepNext/>
              <w:ind w:left="0"/>
            </w:pPr>
          </w:p>
          <w:p w14:paraId="5A0914D1" w14:textId="78FF8800" w:rsidR="000E5FD6" w:rsidRDefault="000E5FD6">
            <w:pPr>
              <w:pStyle w:val="BodyText"/>
              <w:keepNext/>
              <w:ind w:left="72"/>
            </w:pPr>
            <w:r>
              <w:t>(sản phẩm cho ai)</w:t>
            </w:r>
          </w:p>
        </w:tc>
        <w:tc>
          <w:tcPr>
            <w:tcW w:w="5400" w:type="dxa"/>
            <w:tcBorders>
              <w:top w:val="single" w:sz="12" w:space="0" w:color="auto"/>
              <w:bottom w:val="single" w:sz="6" w:space="0" w:color="auto"/>
              <w:right w:val="single" w:sz="12" w:space="0" w:color="auto"/>
            </w:tcBorders>
          </w:tcPr>
          <w:p w14:paraId="29708C50" w14:textId="214E2374" w:rsidR="00F81399" w:rsidRPr="00B072CA" w:rsidRDefault="009075EB">
            <w:pPr>
              <w:pStyle w:val="InfoBlue"/>
              <w:rPr>
                <w:i w:val="0"/>
                <w:color w:val="auto"/>
              </w:rPr>
            </w:pPr>
            <w:r w:rsidRPr="00B072CA">
              <w:rPr>
                <w:i w:val="0"/>
                <w:color w:val="auto"/>
              </w:rPr>
              <w:t>S</w:t>
            </w:r>
            <w:r w:rsidRPr="001E3316">
              <w:rPr>
                <w:i w:val="0"/>
                <w:color w:val="auto"/>
              </w:rPr>
              <w:t>mall and medium-sized business enterprises, including both owners and employees.</w:t>
            </w:r>
          </w:p>
        </w:tc>
      </w:tr>
      <w:tr w:rsidR="00F81399" w14:paraId="49F7F14D"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03CE26F5" w14:textId="5C8F1702" w:rsidR="009075EB" w:rsidRDefault="009075EB">
            <w:pPr>
              <w:pStyle w:val="BodyText"/>
              <w:keepNext/>
              <w:ind w:left="72"/>
            </w:pPr>
            <w:r>
              <w:t>Who</w:t>
            </w:r>
          </w:p>
          <w:p w14:paraId="37A79A1C" w14:textId="3D3DB825" w:rsidR="000E5FD6" w:rsidRDefault="000E5FD6">
            <w:pPr>
              <w:pStyle w:val="BodyText"/>
              <w:keepNext/>
              <w:ind w:left="72"/>
            </w:pPr>
            <w:r>
              <w:t>(làm gì)</w:t>
            </w:r>
          </w:p>
        </w:tc>
        <w:tc>
          <w:tcPr>
            <w:tcW w:w="5400" w:type="dxa"/>
            <w:tcBorders>
              <w:top w:val="single" w:sz="6" w:space="0" w:color="auto"/>
              <w:bottom w:val="single" w:sz="6" w:space="0" w:color="auto"/>
              <w:right w:val="single" w:sz="12" w:space="0" w:color="auto"/>
            </w:tcBorders>
          </w:tcPr>
          <w:p w14:paraId="33CFE7AF" w14:textId="6A144385" w:rsidR="00F81399" w:rsidRPr="00B072CA" w:rsidRDefault="009075EB">
            <w:pPr>
              <w:pStyle w:val="InfoBlue"/>
              <w:rPr>
                <w:i w:val="0"/>
                <w:color w:val="auto"/>
              </w:rPr>
            </w:pPr>
            <w:r w:rsidRPr="00B072CA">
              <w:rPr>
                <w:i w:val="0"/>
                <w:color w:val="auto"/>
              </w:rPr>
              <w:t>are seeking automation and intelligent insights for their Point-of-Sale (POS) and inventory management operations</w:t>
            </w:r>
          </w:p>
        </w:tc>
      </w:tr>
      <w:tr w:rsidR="00F81399" w14:paraId="6EFB302F"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5FA74F3" w14:textId="7C8D8ED3" w:rsidR="00F81399" w:rsidRDefault="000439F1">
            <w:pPr>
              <w:pStyle w:val="BodyText"/>
              <w:keepNext/>
              <w:ind w:left="72"/>
            </w:pPr>
            <w:r>
              <w:t xml:space="preserve">The </w:t>
            </w:r>
            <w:r w:rsidR="009075EB">
              <w:t>VietLedgr</w:t>
            </w:r>
          </w:p>
          <w:p w14:paraId="47F0F0D0" w14:textId="163E4ED1" w:rsidR="000E5FD6" w:rsidRDefault="000E5FD6">
            <w:pPr>
              <w:pStyle w:val="BodyText"/>
              <w:keepNext/>
              <w:ind w:left="72"/>
            </w:pPr>
            <w:r>
              <w:t>(tên sản phẩm)</w:t>
            </w:r>
          </w:p>
        </w:tc>
        <w:tc>
          <w:tcPr>
            <w:tcW w:w="5400" w:type="dxa"/>
            <w:tcBorders>
              <w:top w:val="single" w:sz="6" w:space="0" w:color="auto"/>
              <w:bottom w:val="single" w:sz="6" w:space="0" w:color="auto"/>
              <w:right w:val="single" w:sz="12" w:space="0" w:color="auto"/>
            </w:tcBorders>
          </w:tcPr>
          <w:p w14:paraId="01532D3D" w14:textId="73330C76" w:rsidR="00F81399" w:rsidRPr="00B072CA" w:rsidRDefault="000439F1">
            <w:pPr>
              <w:pStyle w:val="InfoBlue"/>
              <w:rPr>
                <w:i w:val="0"/>
                <w:color w:val="auto"/>
              </w:rPr>
            </w:pPr>
            <w:r w:rsidRPr="00B072CA">
              <w:rPr>
                <w:i w:val="0"/>
                <w:color w:val="auto"/>
              </w:rPr>
              <w:t xml:space="preserve"> is a </w:t>
            </w:r>
            <w:r w:rsidR="009075EB" w:rsidRPr="00B072CA">
              <w:rPr>
                <w:i w:val="0"/>
                <w:color w:val="auto"/>
              </w:rPr>
              <w:t>smart retail management platform</w:t>
            </w:r>
          </w:p>
        </w:tc>
      </w:tr>
      <w:tr w:rsidR="00F81399" w14:paraId="675E51A6"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6F62728D" w14:textId="77777777" w:rsidR="00F81399" w:rsidRDefault="000439F1">
            <w:pPr>
              <w:pStyle w:val="BodyText"/>
              <w:keepNext/>
              <w:ind w:left="72"/>
            </w:pPr>
            <w:r>
              <w:t>That</w:t>
            </w:r>
          </w:p>
          <w:p w14:paraId="35746FAA" w14:textId="37602C09" w:rsidR="000E5FD6" w:rsidRDefault="000E5FD6">
            <w:pPr>
              <w:pStyle w:val="BodyText"/>
              <w:keepNext/>
              <w:ind w:left="72"/>
            </w:pPr>
            <w:r>
              <w:t>(sẽ)</w:t>
            </w:r>
          </w:p>
        </w:tc>
        <w:tc>
          <w:tcPr>
            <w:tcW w:w="5400" w:type="dxa"/>
            <w:tcBorders>
              <w:top w:val="single" w:sz="6" w:space="0" w:color="auto"/>
              <w:bottom w:val="single" w:sz="6" w:space="0" w:color="auto"/>
              <w:right w:val="single" w:sz="12" w:space="0" w:color="auto"/>
            </w:tcBorders>
          </w:tcPr>
          <w:p w14:paraId="4EECA40C" w14:textId="61FCC91C" w:rsidR="00F81399" w:rsidRPr="00B072CA" w:rsidRDefault="009075EB">
            <w:pPr>
              <w:pStyle w:val="InfoBlue"/>
              <w:rPr>
                <w:i w:val="0"/>
                <w:color w:val="auto"/>
              </w:rPr>
            </w:pPr>
            <w:r w:rsidRPr="00B072CA">
              <w:rPr>
                <w:i w:val="0"/>
                <w:color w:val="auto"/>
              </w:rPr>
              <w:t>provides efficient, easy-to-use, real-time stock management with predictive alerts, secure and auditable bookkeeping via an immutable transaction ledger, and AI-driven analytics</w:t>
            </w:r>
          </w:p>
        </w:tc>
      </w:tr>
      <w:tr w:rsidR="00F81399" w14:paraId="5CD34610"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F862B22" w14:textId="77777777" w:rsidR="00F81399" w:rsidRDefault="000439F1">
            <w:pPr>
              <w:pStyle w:val="BodyText"/>
              <w:keepNext/>
              <w:ind w:left="72"/>
            </w:pPr>
            <w:r>
              <w:t>Unlike</w:t>
            </w:r>
          </w:p>
          <w:p w14:paraId="286F3FB9" w14:textId="1DE44C46" w:rsidR="000E5FD6" w:rsidRDefault="000E5FD6">
            <w:pPr>
              <w:pStyle w:val="BodyText"/>
              <w:keepNext/>
              <w:ind w:left="72"/>
            </w:pPr>
            <w:r>
              <w:t>(khác với)</w:t>
            </w:r>
          </w:p>
        </w:tc>
        <w:tc>
          <w:tcPr>
            <w:tcW w:w="5400" w:type="dxa"/>
            <w:tcBorders>
              <w:top w:val="single" w:sz="6" w:space="0" w:color="auto"/>
              <w:bottom w:val="single" w:sz="6" w:space="0" w:color="auto"/>
              <w:right w:val="single" w:sz="12" w:space="0" w:color="auto"/>
            </w:tcBorders>
          </w:tcPr>
          <w:p w14:paraId="4EEC5DB2" w14:textId="37B968D1" w:rsidR="00F81399" w:rsidRPr="00B072CA" w:rsidRDefault="009075EB">
            <w:pPr>
              <w:pStyle w:val="InfoBlue"/>
              <w:rPr>
                <w:i w:val="0"/>
                <w:color w:val="auto"/>
              </w:rPr>
            </w:pPr>
            <w:r w:rsidRPr="00B072CA">
              <w:rPr>
                <w:i w:val="0"/>
                <w:color w:val="auto"/>
              </w:rPr>
              <w:t xml:space="preserve">traditional POS systems or manual methods that lack robust security, automation, or </w:t>
            </w:r>
            <w:r w:rsidR="00B072CA" w:rsidRPr="00B072CA">
              <w:rPr>
                <w:i w:val="0"/>
                <w:color w:val="auto"/>
              </w:rPr>
              <w:t>are very</w:t>
            </w:r>
            <w:r w:rsidRPr="00B072CA">
              <w:rPr>
                <w:i w:val="0"/>
                <w:color w:val="auto"/>
              </w:rPr>
              <w:t xml:space="preserve"> difficult to use for the less technical savvy user</w:t>
            </w:r>
          </w:p>
        </w:tc>
      </w:tr>
      <w:tr w:rsidR="00F81399" w14:paraId="302E1793"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5A4EDBE4" w14:textId="77777777" w:rsidR="00F81399" w:rsidRDefault="000439F1">
            <w:pPr>
              <w:pStyle w:val="BodyText"/>
              <w:ind w:left="72"/>
            </w:pPr>
            <w:r>
              <w:t>Our product</w:t>
            </w:r>
          </w:p>
          <w:p w14:paraId="3033A9D5" w14:textId="00BFB54D" w:rsidR="000E5FD6" w:rsidRDefault="000E5FD6">
            <w:pPr>
              <w:pStyle w:val="BodyText"/>
              <w:ind w:left="72"/>
            </w:pPr>
            <w:r>
              <w:t>(sản phẩm của chúng tôi)</w:t>
            </w:r>
          </w:p>
        </w:tc>
        <w:tc>
          <w:tcPr>
            <w:tcW w:w="5400" w:type="dxa"/>
            <w:tcBorders>
              <w:top w:val="single" w:sz="6" w:space="0" w:color="auto"/>
              <w:bottom w:val="single" w:sz="12" w:space="0" w:color="auto"/>
              <w:right w:val="single" w:sz="12" w:space="0" w:color="auto"/>
            </w:tcBorders>
          </w:tcPr>
          <w:p w14:paraId="490717EF" w14:textId="0AF0612E" w:rsidR="00F81399" w:rsidRPr="00B072CA" w:rsidRDefault="009075EB">
            <w:pPr>
              <w:pStyle w:val="InfoBlue"/>
              <w:rPr>
                <w:i w:val="0"/>
                <w:color w:val="auto"/>
              </w:rPr>
            </w:pPr>
            <w:r w:rsidRPr="00B072CA">
              <w:rPr>
                <w:i w:val="0"/>
                <w:color w:val="auto"/>
              </w:rPr>
              <w:t>Focus on usability,</w:t>
            </w:r>
            <w:r w:rsidR="00B072CA" w:rsidRPr="00B072CA">
              <w:rPr>
                <w:i w:val="0"/>
                <w:color w:val="auto"/>
              </w:rPr>
              <w:t xml:space="preserve"> security, and efficient stock management, combined with automated financial reporting powered by AI. </w:t>
            </w:r>
            <w:r w:rsidRPr="00B072CA">
              <w:rPr>
                <w:i w:val="0"/>
                <w:color w:val="auto"/>
              </w:rPr>
              <w:t xml:space="preserve"> </w:t>
            </w:r>
          </w:p>
        </w:tc>
      </w:tr>
    </w:tbl>
    <w:p w14:paraId="23B85D39" w14:textId="77777777" w:rsidR="00F81399" w:rsidRDefault="000439F1">
      <w:pPr>
        <w:pStyle w:val="Heading1"/>
      </w:pPr>
      <w:bookmarkStart w:id="18" w:name="_Toc447960005"/>
      <w:bookmarkStart w:id="19" w:name="_Toc452813581"/>
      <w:bookmarkStart w:id="20" w:name="_Toc512930909"/>
      <w:bookmarkStart w:id="21" w:name="_Toc477214790"/>
      <w:bookmarkStart w:id="22" w:name="_Toc436203381"/>
      <w:r>
        <w:t>User Descriptions</w:t>
      </w:r>
      <w:bookmarkEnd w:id="18"/>
      <w:bookmarkEnd w:id="19"/>
      <w:bookmarkEnd w:id="20"/>
      <w:bookmarkEnd w:id="21"/>
    </w:p>
    <w:p w14:paraId="56A87057" w14:textId="2C9407B2" w:rsidR="004B6D31" w:rsidRDefault="000439F1" w:rsidP="00565FEB">
      <w:pPr>
        <w:pStyle w:val="Heading2"/>
      </w:pPr>
      <w:bookmarkStart w:id="23" w:name="_Toc452813584"/>
      <w:bookmarkStart w:id="24" w:name="_Toc512930911"/>
      <w:bookmarkStart w:id="25" w:name="_Toc477214791"/>
      <w:r>
        <w:t xml:space="preserve">User </w:t>
      </w:r>
      <w:bookmarkEnd w:id="23"/>
      <w:bookmarkEnd w:id="24"/>
      <w:r w:rsidR="008F4175">
        <w:t>Profiles</w:t>
      </w:r>
      <w:bookmarkEnd w:id="25"/>
    </w:p>
    <w:p w14:paraId="3A32AE00" w14:textId="77777777" w:rsidR="00EF403F" w:rsidRPr="00EF403F" w:rsidRDefault="00EF403F" w:rsidP="00EF403F">
      <w:pPr>
        <w:pStyle w:val="BodyText"/>
        <w:ind w:left="0"/>
        <w:rPr>
          <w:b/>
          <w:bCs/>
        </w:rPr>
      </w:pPr>
      <w:r w:rsidRPr="00EF403F">
        <w:rPr>
          <w:b/>
          <w:bCs/>
        </w:rPr>
        <w:t>User Persona: The Store Owner</w:t>
      </w:r>
    </w:p>
    <w:p w14:paraId="454A1349" w14:textId="7BC0F8AA" w:rsidR="00EF403F" w:rsidRPr="00EF403F" w:rsidRDefault="00EF403F" w:rsidP="00EF403F">
      <w:pPr>
        <w:pStyle w:val="BodyText"/>
        <w:numPr>
          <w:ilvl w:val="0"/>
          <w:numId w:val="46"/>
        </w:numPr>
      </w:pPr>
      <w:r>
        <w:rPr>
          <w:noProof/>
        </w:rPr>
        <w:drawing>
          <wp:anchor distT="0" distB="0" distL="114300" distR="114300" simplePos="0" relativeHeight="251660800" behindDoc="0" locked="0" layoutInCell="1" allowOverlap="1" wp14:anchorId="351095C8" wp14:editId="1CA003FA">
            <wp:simplePos x="0" y="0"/>
            <wp:positionH relativeFrom="column">
              <wp:posOffset>457200</wp:posOffset>
            </wp:positionH>
            <wp:positionV relativeFrom="paragraph">
              <wp:posOffset>0</wp:posOffset>
            </wp:positionV>
            <wp:extent cx="2143125" cy="1428750"/>
            <wp:effectExtent l="0" t="0" r="9525" b="0"/>
            <wp:wrapTopAndBottom/>
            <wp:docPr id="1227980183" name="Picture 1" descr="Portrait of positive middle-aged vietnamese man in plaid shirt folding arms  and smiling | Premium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rait of positive middle-aged vietnamese man in plaid shirt folding arms  and smiling | Premium Pho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3125" cy="1428750"/>
                    </a:xfrm>
                    <a:prstGeom prst="rect">
                      <a:avLst/>
                    </a:prstGeom>
                    <a:noFill/>
                    <a:ln>
                      <a:noFill/>
                    </a:ln>
                  </pic:spPr>
                </pic:pic>
              </a:graphicData>
            </a:graphic>
          </wp:anchor>
        </w:drawing>
      </w:r>
      <w:r w:rsidRPr="00EF403F">
        <w:rPr>
          <w:b/>
          <w:bCs/>
        </w:rPr>
        <w:t>Name/User Type:</w:t>
      </w:r>
      <w:r w:rsidRPr="00EF403F">
        <w:t xml:space="preserve"> Mr. Hung (Owner / Admin)</w:t>
      </w:r>
    </w:p>
    <w:p w14:paraId="45D2B6D4" w14:textId="77777777" w:rsidR="00EF403F" w:rsidRPr="00EF403F" w:rsidRDefault="00EF403F" w:rsidP="00EF403F">
      <w:pPr>
        <w:pStyle w:val="BodyText"/>
        <w:numPr>
          <w:ilvl w:val="0"/>
          <w:numId w:val="46"/>
        </w:numPr>
      </w:pPr>
      <w:r w:rsidRPr="00EF403F">
        <w:rPr>
          <w:b/>
          <w:bCs/>
        </w:rPr>
        <w:t>Viewpoint:</w:t>
      </w:r>
      <w:r w:rsidRPr="00EF403F">
        <w:t xml:space="preserve"> "I believe in keeping good records, but you can't do everything by hand anymore. I need a tool to help me manage my money and stock accurately, prevent losses, but it must be easy to use."</w:t>
      </w:r>
    </w:p>
    <w:p w14:paraId="3FBCBEA7" w14:textId="77777777" w:rsidR="00EF403F" w:rsidRPr="00EF403F" w:rsidRDefault="00EF403F" w:rsidP="00EF403F">
      <w:pPr>
        <w:pStyle w:val="BodyText"/>
        <w:numPr>
          <w:ilvl w:val="0"/>
          <w:numId w:val="46"/>
        </w:numPr>
      </w:pPr>
      <w:r w:rsidRPr="00EF403F">
        <w:rPr>
          <w:b/>
          <w:bCs/>
        </w:rPr>
        <w:t>Role/Tasks/Responsibilities:</w:t>
      </w:r>
    </w:p>
    <w:p w14:paraId="46EAEC20" w14:textId="77777777" w:rsidR="00EF403F" w:rsidRPr="00EF403F" w:rsidRDefault="00EF403F" w:rsidP="00EF403F">
      <w:pPr>
        <w:pStyle w:val="BodyText"/>
        <w:numPr>
          <w:ilvl w:val="1"/>
          <w:numId w:val="46"/>
        </w:numPr>
      </w:pPr>
      <w:r w:rsidRPr="00EF403F">
        <w:rPr>
          <w:b/>
          <w:bCs/>
        </w:rPr>
        <w:t>Role:</w:t>
      </w:r>
      <w:r w:rsidRPr="00EF403F">
        <w:t xml:space="preserve"> Owner and primary manager of the store. He is the final decision-maker.</w:t>
      </w:r>
    </w:p>
    <w:p w14:paraId="3D717133" w14:textId="77777777" w:rsidR="00EF403F" w:rsidRPr="00EF403F" w:rsidRDefault="00EF403F" w:rsidP="00EF403F">
      <w:pPr>
        <w:pStyle w:val="BodyText"/>
        <w:numPr>
          <w:ilvl w:val="1"/>
          <w:numId w:val="46"/>
        </w:numPr>
      </w:pPr>
      <w:r w:rsidRPr="00EF403F">
        <w:rPr>
          <w:b/>
          <w:bCs/>
        </w:rPr>
        <w:t>Tasks:</w:t>
      </w:r>
    </w:p>
    <w:p w14:paraId="441088BE" w14:textId="77777777" w:rsidR="00EF403F" w:rsidRPr="00EF403F" w:rsidRDefault="00EF403F" w:rsidP="00EF403F">
      <w:pPr>
        <w:pStyle w:val="BodyText"/>
        <w:numPr>
          <w:ilvl w:val="2"/>
          <w:numId w:val="46"/>
        </w:numPr>
      </w:pPr>
      <w:r w:rsidRPr="00EF403F">
        <w:t>Oversee daily business operations.</w:t>
      </w:r>
    </w:p>
    <w:p w14:paraId="495ACB59" w14:textId="77777777" w:rsidR="00EF403F" w:rsidRPr="00EF403F" w:rsidRDefault="00EF403F" w:rsidP="00EF403F">
      <w:pPr>
        <w:pStyle w:val="BodyText"/>
        <w:numPr>
          <w:ilvl w:val="2"/>
          <w:numId w:val="46"/>
        </w:numPr>
      </w:pPr>
      <w:r w:rsidRPr="00EF403F">
        <w:t>Approve expenditures and new stock orders.</w:t>
      </w:r>
    </w:p>
    <w:p w14:paraId="3B37E582" w14:textId="77777777" w:rsidR="00EF403F" w:rsidRPr="00EF403F" w:rsidRDefault="00EF403F" w:rsidP="00EF403F">
      <w:pPr>
        <w:pStyle w:val="BodyText"/>
        <w:numPr>
          <w:ilvl w:val="2"/>
          <w:numId w:val="46"/>
        </w:numPr>
      </w:pPr>
      <w:r w:rsidRPr="00EF403F">
        <w:t>Check revenue and profit reports.</w:t>
      </w:r>
    </w:p>
    <w:p w14:paraId="6A6C6D56" w14:textId="2C2C731A" w:rsidR="00EF403F" w:rsidRPr="00EF403F" w:rsidRDefault="00EF403F" w:rsidP="00EF403F">
      <w:pPr>
        <w:pStyle w:val="BodyText"/>
        <w:numPr>
          <w:ilvl w:val="2"/>
          <w:numId w:val="46"/>
        </w:numPr>
      </w:pPr>
      <w:r w:rsidRPr="00EF403F">
        <w:t>Manage employees</w:t>
      </w:r>
      <w:r>
        <w:t>.</w:t>
      </w:r>
    </w:p>
    <w:p w14:paraId="5CAB7686" w14:textId="6A86BED3" w:rsidR="00EF403F" w:rsidRPr="00EF403F" w:rsidRDefault="00EF403F" w:rsidP="00EF403F">
      <w:pPr>
        <w:pStyle w:val="BodyText"/>
        <w:numPr>
          <w:ilvl w:val="2"/>
          <w:numId w:val="46"/>
        </w:numPr>
      </w:pPr>
      <w:r w:rsidRPr="00EF403F">
        <w:t>Ensure inventory is sufficient and not expired.</w:t>
      </w:r>
    </w:p>
    <w:p w14:paraId="38EEDD4E" w14:textId="77777777" w:rsidR="00EF403F" w:rsidRPr="00EF403F" w:rsidRDefault="00EF403F" w:rsidP="00EF403F">
      <w:pPr>
        <w:pStyle w:val="BodyText"/>
        <w:numPr>
          <w:ilvl w:val="0"/>
          <w:numId w:val="46"/>
        </w:numPr>
      </w:pPr>
      <w:r w:rsidRPr="00EF403F">
        <w:rPr>
          <w:b/>
          <w:bCs/>
        </w:rPr>
        <w:t>Skills:</w:t>
      </w:r>
    </w:p>
    <w:p w14:paraId="3EACBF05" w14:textId="77777777" w:rsidR="00EF403F" w:rsidRPr="00EF403F" w:rsidRDefault="00EF403F" w:rsidP="00EF403F">
      <w:pPr>
        <w:pStyle w:val="BodyText"/>
        <w:numPr>
          <w:ilvl w:val="1"/>
          <w:numId w:val="46"/>
        </w:numPr>
      </w:pPr>
      <w:r w:rsidRPr="00EF403F">
        <w:lastRenderedPageBreak/>
        <w:t>Possesses basic accounting/bookkeeping skills (from years of self-management).</w:t>
      </w:r>
    </w:p>
    <w:p w14:paraId="0428F9D0" w14:textId="77777777" w:rsidR="00EF403F" w:rsidRPr="00EF403F" w:rsidRDefault="00EF403F" w:rsidP="00EF403F">
      <w:pPr>
        <w:pStyle w:val="BodyText"/>
        <w:numPr>
          <w:ilvl w:val="1"/>
          <w:numId w:val="46"/>
        </w:numPr>
      </w:pPr>
      <w:r w:rsidRPr="00EF403F">
        <w:t>Good communication and people management skills (to run the store).</w:t>
      </w:r>
    </w:p>
    <w:p w14:paraId="33044F9E" w14:textId="77777777" w:rsidR="00EF403F" w:rsidRPr="00EF403F" w:rsidRDefault="00EF403F" w:rsidP="00EF403F">
      <w:pPr>
        <w:pStyle w:val="BodyText"/>
        <w:numPr>
          <w:ilvl w:val="1"/>
          <w:numId w:val="46"/>
        </w:numPr>
      </w:pPr>
      <w:r w:rsidRPr="00EF403F">
        <w:rPr>
          <w:b/>
          <w:bCs/>
        </w:rPr>
        <w:t>Weak Skills:</w:t>
      </w:r>
      <w:r w:rsidRPr="00EF403F">
        <w:t xml:space="preserve"> Lacks advanced technical or marketing skills.</w:t>
      </w:r>
    </w:p>
    <w:p w14:paraId="476F3CEF" w14:textId="77777777" w:rsidR="00EF403F" w:rsidRPr="00EF403F" w:rsidRDefault="00EF403F" w:rsidP="00EF403F">
      <w:pPr>
        <w:pStyle w:val="BodyText"/>
        <w:numPr>
          <w:ilvl w:val="0"/>
          <w:numId w:val="46"/>
        </w:numPr>
      </w:pPr>
      <w:r w:rsidRPr="00EF403F">
        <w:rPr>
          <w:b/>
          <w:bCs/>
        </w:rPr>
        <w:t>Experience:</w:t>
      </w:r>
    </w:p>
    <w:p w14:paraId="1181832E" w14:textId="776CF3CF" w:rsidR="00EF403F" w:rsidRPr="00EF403F" w:rsidRDefault="00EF403F" w:rsidP="00EF403F">
      <w:pPr>
        <w:pStyle w:val="BodyText"/>
        <w:numPr>
          <w:ilvl w:val="1"/>
          <w:numId w:val="46"/>
        </w:numPr>
      </w:pPr>
      <w:r w:rsidRPr="00EF403F">
        <w:rPr>
          <w:b/>
          <w:bCs/>
        </w:rPr>
        <w:t>Computer:</w:t>
      </w:r>
      <w:r w:rsidRPr="00EF403F">
        <w:t xml:space="preserve"> Comfortable using a smartphone (Zalo, Facebook, reading news). Can use a desktop for basic tasks (like viewing Excel) but is not comfortable with complex software.</w:t>
      </w:r>
    </w:p>
    <w:p w14:paraId="309233D5" w14:textId="3FB3D7A4" w:rsidR="00EF403F" w:rsidRPr="00EF403F" w:rsidRDefault="00EF403F" w:rsidP="00EF403F">
      <w:pPr>
        <w:pStyle w:val="BodyText"/>
        <w:numPr>
          <w:ilvl w:val="1"/>
          <w:numId w:val="46"/>
        </w:numPr>
      </w:pPr>
      <w:r w:rsidRPr="00EF403F">
        <w:rPr>
          <w:b/>
          <w:bCs/>
        </w:rPr>
        <w:t>Professional:</w:t>
      </w:r>
      <w:r w:rsidRPr="00EF403F">
        <w:t xml:space="preserve"> Over </w:t>
      </w:r>
      <w:r>
        <w:t>5</w:t>
      </w:r>
      <w:r w:rsidRPr="00EF403F">
        <w:t xml:space="preserve"> years of experience managing a traditional retail store. </w:t>
      </w:r>
      <w:r>
        <w:t>U</w:t>
      </w:r>
      <w:r w:rsidRPr="00EF403F">
        <w:t>nderstands cash flow and inventory cycles (the manual way).</w:t>
      </w:r>
    </w:p>
    <w:p w14:paraId="73DB4E17" w14:textId="07057E00" w:rsidR="00EF403F" w:rsidRPr="00EF403F" w:rsidRDefault="00EF403F" w:rsidP="00EF403F">
      <w:pPr>
        <w:pStyle w:val="BodyText"/>
        <w:numPr>
          <w:ilvl w:val="1"/>
          <w:numId w:val="46"/>
        </w:numPr>
      </w:pPr>
      <w:r w:rsidRPr="00EF403F">
        <w:rPr>
          <w:b/>
          <w:bCs/>
        </w:rPr>
        <w:t>Environment:</w:t>
      </w:r>
      <w:r w:rsidRPr="00EF403F">
        <w:t xml:space="preserve"> Used to have a good-paying job in the city before returning to his hometown. His work environment is a retail store</w:t>
      </w:r>
      <w:r>
        <w:t>.</w:t>
      </w:r>
    </w:p>
    <w:p w14:paraId="720899A0" w14:textId="25972E9B" w:rsidR="00EF403F" w:rsidRPr="00EF403F" w:rsidRDefault="00EF403F" w:rsidP="00EF403F">
      <w:pPr>
        <w:pStyle w:val="BodyText"/>
        <w:numPr>
          <w:ilvl w:val="0"/>
          <w:numId w:val="46"/>
        </w:numPr>
      </w:pPr>
      <w:r w:rsidRPr="00EF403F">
        <w:rPr>
          <w:b/>
          <w:bCs/>
        </w:rPr>
        <w:t>Frequency of Use:</w:t>
      </w:r>
    </w:p>
    <w:p w14:paraId="64DAA558" w14:textId="77777777" w:rsidR="00EF403F" w:rsidRDefault="00EF403F" w:rsidP="00EF403F">
      <w:pPr>
        <w:pStyle w:val="BodyText"/>
        <w:numPr>
          <w:ilvl w:val="1"/>
          <w:numId w:val="46"/>
        </w:numPr>
      </w:pPr>
      <w:r w:rsidRPr="00EF403F">
        <w:rPr>
          <w:b/>
          <w:bCs/>
        </w:rPr>
        <w:t>Daily:</w:t>
      </w:r>
      <w:r w:rsidRPr="00EF403F">
        <w:t xml:space="preserve"> Opens the app at least 1-2 times a day (usually at the end of the day) for a quick check on the total revenue and to see if there are any unusual issues.</w:t>
      </w:r>
    </w:p>
    <w:p w14:paraId="78F28DF4" w14:textId="5AEA2D59" w:rsidR="00EF403F" w:rsidRPr="00EF403F" w:rsidRDefault="00EF403F" w:rsidP="00EF403F">
      <w:pPr>
        <w:pStyle w:val="BodyText"/>
        <w:numPr>
          <w:ilvl w:val="1"/>
          <w:numId w:val="46"/>
        </w:numPr>
      </w:pPr>
      <w:r w:rsidRPr="00EF403F">
        <w:rPr>
          <w:b/>
          <w:bCs/>
        </w:rPr>
        <w:t>Weekly:</w:t>
      </w:r>
      <w:r w:rsidRPr="00EF403F">
        <w:t xml:space="preserve"> Spends time (about 1 hour) on the weekend to review summary reports (profit, inventory, best-sellers).</w:t>
      </w:r>
    </w:p>
    <w:p w14:paraId="0C3CD490" w14:textId="00F615B4" w:rsidR="00EF403F" w:rsidRPr="00EF403F" w:rsidRDefault="00EF403F" w:rsidP="00EF403F">
      <w:pPr>
        <w:pStyle w:val="BodyText"/>
        <w:numPr>
          <w:ilvl w:val="0"/>
          <w:numId w:val="50"/>
        </w:numPr>
      </w:pPr>
      <w:r w:rsidRPr="00EF403F">
        <w:rPr>
          <w:b/>
          <w:bCs/>
        </w:rPr>
        <w:t>Demographics &amp; Interests:</w:t>
      </w:r>
    </w:p>
    <w:p w14:paraId="14B342CD" w14:textId="77777777" w:rsidR="00EF403F" w:rsidRPr="00EF403F" w:rsidRDefault="00EF403F" w:rsidP="00EF403F">
      <w:pPr>
        <w:pStyle w:val="BodyText"/>
        <w:numPr>
          <w:ilvl w:val="1"/>
          <w:numId w:val="50"/>
        </w:numPr>
      </w:pPr>
      <w:r w:rsidRPr="00EF403F">
        <w:rPr>
          <w:b/>
          <w:bCs/>
        </w:rPr>
        <w:t>Age:</w:t>
      </w:r>
      <w:r w:rsidRPr="00EF403F">
        <w:t xml:space="preserve"> 55.</w:t>
      </w:r>
    </w:p>
    <w:p w14:paraId="3C166593" w14:textId="77777777" w:rsidR="00EF403F" w:rsidRPr="00EF403F" w:rsidRDefault="00EF403F" w:rsidP="00EF403F">
      <w:pPr>
        <w:pStyle w:val="BodyText"/>
        <w:numPr>
          <w:ilvl w:val="1"/>
          <w:numId w:val="50"/>
        </w:numPr>
      </w:pPr>
      <w:r w:rsidRPr="00EF403F">
        <w:rPr>
          <w:b/>
          <w:bCs/>
        </w:rPr>
        <w:t>Gender:</w:t>
      </w:r>
      <w:r w:rsidRPr="00EF403F">
        <w:t xml:space="preserve"> Male.</w:t>
      </w:r>
    </w:p>
    <w:p w14:paraId="42438D99" w14:textId="0828F639" w:rsidR="00EF403F" w:rsidRPr="00EF403F" w:rsidRDefault="00EF403F" w:rsidP="00EF403F">
      <w:pPr>
        <w:pStyle w:val="BodyText"/>
        <w:numPr>
          <w:ilvl w:val="1"/>
          <w:numId w:val="50"/>
        </w:numPr>
      </w:pPr>
      <w:r w:rsidRPr="00EF403F">
        <w:rPr>
          <w:b/>
          <w:bCs/>
        </w:rPr>
        <w:t>Culture:</w:t>
      </w:r>
      <w:r w:rsidRPr="00EF403F">
        <w:t xml:space="preserve"> Vietnamese. He is practical, valuing reliability and clarity. "Old-fashioned, but not outdated"</w:t>
      </w:r>
      <w:r>
        <w:t xml:space="preserve">. He is </w:t>
      </w:r>
      <w:r w:rsidRPr="00EF403F">
        <w:t>willing to try new things if he sees a clear benefit.</w:t>
      </w:r>
    </w:p>
    <w:p w14:paraId="349BEE37" w14:textId="77777777" w:rsidR="00EF403F" w:rsidRPr="00EF403F" w:rsidRDefault="00EF403F" w:rsidP="00EF403F">
      <w:pPr>
        <w:pStyle w:val="BodyText"/>
        <w:numPr>
          <w:ilvl w:val="1"/>
          <w:numId w:val="50"/>
        </w:numPr>
      </w:pPr>
      <w:r w:rsidRPr="00EF403F">
        <w:rPr>
          <w:b/>
          <w:bCs/>
        </w:rPr>
        <w:t>Interests:</w:t>
      </w:r>
      <w:r w:rsidRPr="00EF403F">
        <w:t xml:space="preserve"> Morning coffee, reading the news, spending time with family.</w:t>
      </w:r>
    </w:p>
    <w:p w14:paraId="5D0E8055" w14:textId="4662A113" w:rsidR="00EF403F" w:rsidRPr="00EF403F" w:rsidRDefault="00EF403F" w:rsidP="00EF403F">
      <w:pPr>
        <w:pStyle w:val="BodyText"/>
        <w:numPr>
          <w:ilvl w:val="0"/>
          <w:numId w:val="50"/>
        </w:numPr>
      </w:pPr>
      <w:r w:rsidRPr="00EF403F">
        <w:rPr>
          <w:b/>
          <w:bCs/>
        </w:rPr>
        <w:t>Habits:</w:t>
      </w:r>
    </w:p>
    <w:p w14:paraId="522DBF5D" w14:textId="1FB38D26" w:rsidR="00683855" w:rsidRPr="00EF403F" w:rsidRDefault="00EF403F" w:rsidP="00683855">
      <w:pPr>
        <w:pStyle w:val="BodyText"/>
        <w:numPr>
          <w:ilvl w:val="0"/>
          <w:numId w:val="52"/>
        </w:numPr>
      </w:pPr>
      <w:r w:rsidRPr="00EF403F">
        <w:t>Has a habit of checking paper ledgers or Excel files at the end of the day.</w:t>
      </w:r>
    </w:p>
    <w:p w14:paraId="05217C71" w14:textId="1F30D965" w:rsidR="00EF403F" w:rsidRDefault="00EF403F" w:rsidP="00EF403F">
      <w:pPr>
        <w:pStyle w:val="BodyText"/>
        <w:numPr>
          <w:ilvl w:val="0"/>
          <w:numId w:val="52"/>
        </w:numPr>
      </w:pPr>
      <w:r w:rsidRPr="00EF403F">
        <w:t>Worries often about employee fraud or mistakes</w:t>
      </w:r>
      <w:r w:rsidR="00F10E29">
        <w:t xml:space="preserve">. </w:t>
      </w:r>
      <w:r w:rsidR="00F10E29" w:rsidRPr="00F10E29">
        <w:t>Trusts his staff, but wants a tool to "cross-check" and ensure transparency.</w:t>
      </w:r>
    </w:p>
    <w:p w14:paraId="28831DF5" w14:textId="77777777" w:rsidR="00F10E29" w:rsidRPr="00683855" w:rsidRDefault="00F10E29" w:rsidP="00F10E29">
      <w:pPr>
        <w:pStyle w:val="ListParagraph"/>
        <w:widowControl/>
        <w:numPr>
          <w:ilvl w:val="0"/>
          <w:numId w:val="53"/>
        </w:numPr>
        <w:spacing w:after="240" w:line="240" w:lineRule="auto"/>
        <w:rPr>
          <w:rFonts w:asciiTheme="majorHAnsi" w:hAnsiTheme="majorHAnsi" w:cstheme="majorHAnsi"/>
        </w:rPr>
      </w:pPr>
      <w:r w:rsidRPr="00683855">
        <w:rPr>
          <w:rFonts w:asciiTheme="majorHAnsi" w:hAnsiTheme="majorHAnsi" w:cstheme="majorHAnsi"/>
          <w:b/>
          <w:bCs/>
          <w:color w:val="000000"/>
        </w:rPr>
        <w:t>Expectations &amp; Desires (from VietLedgr):</w:t>
      </w:r>
    </w:p>
    <w:p w14:paraId="49211A24" w14:textId="5E6ABD79" w:rsidR="00F10E29" w:rsidRPr="00683855" w:rsidRDefault="00F10E29" w:rsidP="00F10E29">
      <w:pPr>
        <w:pStyle w:val="ListParagraph"/>
        <w:widowControl/>
        <w:numPr>
          <w:ilvl w:val="0"/>
          <w:numId w:val="52"/>
        </w:numPr>
        <w:spacing w:before="240" w:after="240" w:line="240" w:lineRule="auto"/>
        <w:rPr>
          <w:rFonts w:asciiTheme="majorHAnsi" w:hAnsiTheme="majorHAnsi" w:cstheme="majorHAnsi"/>
        </w:rPr>
      </w:pPr>
      <w:r w:rsidRPr="00683855">
        <w:rPr>
          <w:rFonts w:asciiTheme="majorHAnsi" w:hAnsiTheme="majorHAnsi" w:cstheme="majorHAnsi"/>
          <w:b/>
          <w:bCs/>
          <w:color w:val="000000"/>
        </w:rPr>
        <w:t>Primary Expectation:</w:t>
      </w:r>
      <w:r w:rsidRPr="00683855">
        <w:rPr>
          <w:rFonts w:asciiTheme="majorHAnsi" w:hAnsiTheme="majorHAnsi" w:cstheme="majorHAnsi"/>
          <w:color w:val="000000"/>
        </w:rPr>
        <w:t xml:space="preserve"> To keep an eye on the money and the stock. He needs to know exactly what is in stock, how much was sold, and if any money is missing.</w:t>
      </w:r>
    </w:p>
    <w:p w14:paraId="15F4C4A0" w14:textId="49D68D12" w:rsidR="00F10E29" w:rsidRPr="00683855" w:rsidRDefault="00F10E29" w:rsidP="00F10E29">
      <w:pPr>
        <w:pStyle w:val="ListParagraph"/>
        <w:widowControl/>
        <w:numPr>
          <w:ilvl w:val="0"/>
          <w:numId w:val="52"/>
        </w:numPr>
        <w:spacing w:before="240" w:after="240" w:line="240" w:lineRule="auto"/>
        <w:rPr>
          <w:rFonts w:asciiTheme="majorHAnsi" w:hAnsiTheme="majorHAnsi" w:cstheme="majorHAnsi"/>
        </w:rPr>
      </w:pPr>
      <w:r w:rsidRPr="00683855">
        <w:rPr>
          <w:rFonts w:asciiTheme="majorHAnsi" w:hAnsiTheme="majorHAnsi" w:cstheme="majorHAnsi"/>
          <w:b/>
          <w:bCs/>
          <w:color w:val="000000"/>
        </w:rPr>
        <w:t>Desire 1 (Reporting):</w:t>
      </w:r>
      <w:r w:rsidRPr="00683855">
        <w:rPr>
          <w:rFonts w:asciiTheme="majorHAnsi" w:hAnsiTheme="majorHAnsi" w:cstheme="majorHAnsi"/>
          <w:color w:val="000000"/>
        </w:rPr>
        <w:t xml:space="preserve"> Needs summary reports that are easy to understand. He doesn't want to see raw data; he wants the app to automatically generate sales, expense, and profit reports.</w:t>
      </w:r>
    </w:p>
    <w:p w14:paraId="6A27F707" w14:textId="24DCF66E" w:rsidR="00F10E29" w:rsidRPr="00683855" w:rsidRDefault="00F10E29" w:rsidP="00F10E29">
      <w:pPr>
        <w:pStyle w:val="ListParagraph"/>
        <w:widowControl/>
        <w:numPr>
          <w:ilvl w:val="0"/>
          <w:numId w:val="52"/>
        </w:numPr>
        <w:spacing w:line="240" w:lineRule="auto"/>
        <w:rPr>
          <w:rFonts w:asciiTheme="majorHAnsi" w:hAnsiTheme="majorHAnsi" w:cstheme="majorHAnsi"/>
        </w:rPr>
      </w:pPr>
      <w:r w:rsidRPr="00683855">
        <w:rPr>
          <w:rFonts w:asciiTheme="majorHAnsi" w:hAnsiTheme="majorHAnsi" w:cstheme="majorHAnsi"/>
          <w:b/>
          <w:bCs/>
          <w:color w:val="000000"/>
        </w:rPr>
        <w:t>Desire 2 (Anti-Fraud):</w:t>
      </w:r>
      <w:r w:rsidRPr="00683855">
        <w:rPr>
          <w:rFonts w:asciiTheme="majorHAnsi" w:hAnsiTheme="majorHAnsi" w:cstheme="majorHAnsi"/>
          <w:color w:val="000000"/>
        </w:rPr>
        <w:t xml:space="preserve"> This is a key point. He strongly desires a system where staff cannot delete or modify transactions. </w:t>
      </w:r>
    </w:p>
    <w:p w14:paraId="2743AD85" w14:textId="5A5D56C4" w:rsidR="00F10E29" w:rsidRPr="00683855" w:rsidRDefault="00F10E29" w:rsidP="00F10E29">
      <w:pPr>
        <w:pStyle w:val="ListParagraph"/>
        <w:widowControl/>
        <w:numPr>
          <w:ilvl w:val="0"/>
          <w:numId w:val="52"/>
        </w:numPr>
        <w:spacing w:line="240" w:lineRule="auto"/>
        <w:rPr>
          <w:rFonts w:asciiTheme="majorHAnsi" w:hAnsiTheme="majorHAnsi" w:cstheme="majorHAnsi"/>
        </w:rPr>
      </w:pPr>
      <w:r w:rsidRPr="00683855">
        <w:rPr>
          <w:rFonts w:asciiTheme="majorHAnsi" w:hAnsiTheme="majorHAnsi" w:cstheme="majorHAnsi"/>
          <w:b/>
          <w:bCs/>
          <w:color w:val="000000"/>
        </w:rPr>
        <w:t>Desire 3 (Ease of Use):</w:t>
      </w:r>
      <w:r w:rsidRPr="00683855">
        <w:rPr>
          <w:rFonts w:asciiTheme="majorHAnsi" w:hAnsiTheme="majorHAnsi" w:cstheme="majorHAnsi"/>
          <w:color w:val="000000"/>
        </w:rPr>
        <w:t xml:space="preserve"> The interface must be simple, with minimal steps. </w:t>
      </w:r>
      <w:r w:rsidR="00683855">
        <w:rPr>
          <w:rFonts w:asciiTheme="majorHAnsi" w:hAnsiTheme="majorHAnsi" w:cstheme="majorHAnsi"/>
          <w:color w:val="000000"/>
        </w:rPr>
        <w:t xml:space="preserve">A Minimalist design </w:t>
      </w:r>
      <w:r w:rsidRPr="00683855">
        <w:rPr>
          <w:rFonts w:asciiTheme="majorHAnsi" w:hAnsiTheme="majorHAnsi" w:cstheme="majorHAnsi"/>
          <w:color w:val="000000"/>
        </w:rPr>
        <w:t>will prevent him from feeling overwhelmed by the technology.</w:t>
      </w:r>
    </w:p>
    <w:p w14:paraId="2E990EF5" w14:textId="77777777" w:rsidR="00F10E29" w:rsidRPr="00683855" w:rsidRDefault="00F10E29" w:rsidP="00F10E29">
      <w:pPr>
        <w:pStyle w:val="ListParagraph"/>
        <w:widowControl/>
        <w:numPr>
          <w:ilvl w:val="0"/>
          <w:numId w:val="53"/>
        </w:numPr>
        <w:spacing w:after="240" w:line="240" w:lineRule="auto"/>
        <w:rPr>
          <w:rFonts w:asciiTheme="majorHAnsi" w:hAnsiTheme="majorHAnsi" w:cstheme="majorHAnsi"/>
        </w:rPr>
      </w:pPr>
      <w:r w:rsidRPr="00683855">
        <w:rPr>
          <w:rFonts w:asciiTheme="majorHAnsi" w:hAnsiTheme="majorHAnsi" w:cstheme="majorHAnsi"/>
          <w:b/>
          <w:bCs/>
          <w:color w:val="000000"/>
        </w:rPr>
        <w:t>Limitations/Constraints:</w:t>
      </w:r>
    </w:p>
    <w:p w14:paraId="40DFA7D1" w14:textId="77777777" w:rsidR="00F10E29" w:rsidRPr="00683855" w:rsidRDefault="00F10E29" w:rsidP="00F10E29">
      <w:pPr>
        <w:pStyle w:val="ListParagraph"/>
        <w:widowControl/>
        <w:numPr>
          <w:ilvl w:val="0"/>
          <w:numId w:val="52"/>
        </w:numPr>
        <w:spacing w:before="240" w:after="240" w:line="240" w:lineRule="auto"/>
        <w:rPr>
          <w:rFonts w:asciiTheme="majorHAnsi" w:hAnsiTheme="majorHAnsi" w:cstheme="majorHAnsi"/>
        </w:rPr>
      </w:pPr>
      <w:r w:rsidRPr="00683855">
        <w:rPr>
          <w:rFonts w:asciiTheme="majorHAnsi" w:hAnsiTheme="majorHAnsi" w:cstheme="majorHAnsi"/>
          <w:b/>
          <w:bCs/>
          <w:color w:val="000000"/>
        </w:rPr>
        <w:t>Technology:</w:t>
      </w:r>
      <w:r w:rsidRPr="00683855">
        <w:rPr>
          <w:rFonts w:asciiTheme="majorHAnsi" w:hAnsiTheme="majorHAnsi" w:cstheme="majorHAnsi"/>
          <w:color w:val="000000"/>
        </w:rPr>
        <w:t xml:space="preserve"> Hesitant to learn complex features. If the app has too many menus or technical terms, he will give up.</w:t>
      </w:r>
    </w:p>
    <w:p w14:paraId="5F35DC75" w14:textId="77777777" w:rsidR="00F10E29" w:rsidRPr="00683855" w:rsidRDefault="00F10E29" w:rsidP="00F10E29">
      <w:pPr>
        <w:pStyle w:val="ListParagraph"/>
        <w:widowControl/>
        <w:numPr>
          <w:ilvl w:val="0"/>
          <w:numId w:val="52"/>
        </w:numPr>
        <w:spacing w:before="240" w:after="240" w:line="240" w:lineRule="auto"/>
        <w:rPr>
          <w:rFonts w:asciiTheme="majorHAnsi" w:hAnsiTheme="majorHAnsi" w:cstheme="majorHAnsi"/>
        </w:rPr>
      </w:pPr>
      <w:r w:rsidRPr="00683855">
        <w:rPr>
          <w:rFonts w:asciiTheme="majorHAnsi" w:hAnsiTheme="majorHAnsi" w:cstheme="majorHAnsi"/>
          <w:b/>
          <w:bCs/>
          <w:color w:val="000000"/>
        </w:rPr>
        <w:t>Time:</w:t>
      </w:r>
      <w:r w:rsidRPr="00683855">
        <w:rPr>
          <w:rFonts w:asciiTheme="majorHAnsi" w:hAnsiTheme="majorHAnsi" w:cstheme="majorHAnsi"/>
          <w:color w:val="000000"/>
        </w:rPr>
        <w:t xml:space="preserve"> Does not have much time for training. The app must be intuitive.</w:t>
      </w:r>
    </w:p>
    <w:p w14:paraId="3E48DD21" w14:textId="77777777" w:rsidR="00683855" w:rsidRPr="00683855" w:rsidRDefault="00F10E29" w:rsidP="00F10E29">
      <w:pPr>
        <w:pStyle w:val="ListParagraph"/>
        <w:widowControl/>
        <w:numPr>
          <w:ilvl w:val="0"/>
          <w:numId w:val="52"/>
        </w:numPr>
        <w:spacing w:before="240" w:after="240" w:line="240" w:lineRule="auto"/>
        <w:rPr>
          <w:rFonts w:asciiTheme="majorHAnsi" w:hAnsiTheme="majorHAnsi" w:cstheme="majorHAnsi"/>
        </w:rPr>
      </w:pPr>
      <w:r w:rsidRPr="00683855">
        <w:rPr>
          <w:rFonts w:asciiTheme="majorHAnsi" w:hAnsiTheme="majorHAnsi" w:cstheme="majorHAnsi"/>
          <w:b/>
          <w:bCs/>
          <w:color w:val="000000"/>
        </w:rPr>
        <w:t>Eyesight:</w:t>
      </w:r>
      <w:r w:rsidRPr="00683855">
        <w:rPr>
          <w:rFonts w:asciiTheme="majorHAnsi" w:hAnsiTheme="majorHAnsi" w:cstheme="majorHAnsi"/>
          <w:color w:val="000000"/>
        </w:rPr>
        <w:t xml:space="preserve"> At 55, he may need larger, clearer fonts. </w:t>
      </w:r>
    </w:p>
    <w:p w14:paraId="3057650C" w14:textId="752D8BCB" w:rsidR="00F10E29" w:rsidRPr="00683855" w:rsidRDefault="00F10E29" w:rsidP="00F10E29">
      <w:pPr>
        <w:pStyle w:val="ListParagraph"/>
        <w:widowControl/>
        <w:numPr>
          <w:ilvl w:val="0"/>
          <w:numId w:val="52"/>
        </w:numPr>
        <w:spacing w:before="240" w:after="240" w:line="240" w:lineRule="auto"/>
        <w:rPr>
          <w:rFonts w:asciiTheme="majorHAnsi" w:hAnsiTheme="majorHAnsi" w:cstheme="majorHAnsi"/>
        </w:rPr>
      </w:pPr>
      <w:r w:rsidRPr="00683855">
        <w:rPr>
          <w:rFonts w:asciiTheme="majorHAnsi" w:hAnsiTheme="majorHAnsi" w:cstheme="majorHAnsi"/>
          <w:b/>
          <w:bCs/>
          <w:color w:val="000000"/>
        </w:rPr>
        <w:t>Attitude:</w:t>
      </w:r>
      <w:r w:rsidRPr="00683855">
        <w:rPr>
          <w:rFonts w:asciiTheme="majorHAnsi" w:hAnsiTheme="majorHAnsi" w:cstheme="majorHAnsi"/>
          <w:color w:val="000000"/>
        </w:rPr>
        <w:t xml:space="preserve"> He might be skeptical of "AI" features if they are advertised in a complex way. However, he will be very impressed by their results</w:t>
      </w:r>
      <w:r w:rsidR="00683855">
        <w:rPr>
          <w:rFonts w:asciiTheme="majorHAnsi" w:hAnsiTheme="majorHAnsi" w:cstheme="majorHAnsi"/>
          <w:color w:val="000000"/>
        </w:rPr>
        <w:t>.</w:t>
      </w:r>
    </w:p>
    <w:p w14:paraId="23CC5075" w14:textId="77777777" w:rsidR="00F10E29" w:rsidRPr="00683855" w:rsidRDefault="00F10E29" w:rsidP="00F10E29">
      <w:pPr>
        <w:pStyle w:val="ListParagraph"/>
        <w:widowControl/>
        <w:numPr>
          <w:ilvl w:val="0"/>
          <w:numId w:val="52"/>
        </w:numPr>
        <w:spacing w:line="240" w:lineRule="auto"/>
        <w:rPr>
          <w:rFonts w:asciiTheme="majorHAnsi" w:hAnsiTheme="majorHAnsi" w:cstheme="majorHAnsi"/>
        </w:rPr>
      </w:pPr>
    </w:p>
    <w:p w14:paraId="70375CD6" w14:textId="77777777" w:rsidR="00F10E29" w:rsidRPr="00683855" w:rsidRDefault="00F10E29" w:rsidP="00F10E29">
      <w:pPr>
        <w:pStyle w:val="ListParagraph"/>
        <w:widowControl/>
        <w:numPr>
          <w:ilvl w:val="0"/>
          <w:numId w:val="53"/>
        </w:numPr>
        <w:spacing w:after="240" w:line="240" w:lineRule="auto"/>
        <w:rPr>
          <w:rFonts w:asciiTheme="majorHAnsi" w:hAnsiTheme="majorHAnsi" w:cstheme="majorHAnsi"/>
        </w:rPr>
      </w:pPr>
      <w:r w:rsidRPr="00683855">
        <w:rPr>
          <w:rFonts w:asciiTheme="majorHAnsi" w:hAnsiTheme="majorHAnsi" w:cstheme="majorHAnsi"/>
          <w:b/>
          <w:bCs/>
          <w:color w:val="000000"/>
        </w:rPr>
        <w:t>Other Attributes (Key Motivation):</w:t>
      </w:r>
    </w:p>
    <w:p w14:paraId="3E194021" w14:textId="2C850A4F" w:rsidR="00683855" w:rsidRPr="00565FEB" w:rsidRDefault="00F10E29" w:rsidP="00683855">
      <w:pPr>
        <w:pStyle w:val="ListParagraph"/>
        <w:widowControl/>
        <w:numPr>
          <w:ilvl w:val="0"/>
          <w:numId w:val="52"/>
        </w:numPr>
        <w:spacing w:before="240" w:after="240" w:line="240" w:lineRule="auto"/>
        <w:rPr>
          <w:rFonts w:asciiTheme="majorHAnsi" w:hAnsiTheme="majorHAnsi" w:cstheme="majorHAnsi"/>
        </w:rPr>
      </w:pPr>
      <w:r w:rsidRPr="00683855">
        <w:rPr>
          <w:rFonts w:asciiTheme="majorHAnsi" w:hAnsiTheme="majorHAnsi" w:cstheme="majorHAnsi"/>
          <w:color w:val="000000"/>
        </w:rPr>
        <w:lastRenderedPageBreak/>
        <w:t>His biggest motivation is the feeling that he cannot manage everything by himself. He needs VietLedgr to act as a trustworthy virtual manager that monitors the store 24/7, allowing him more time for himself and his family.</w:t>
      </w:r>
    </w:p>
    <w:p w14:paraId="15A076E5" w14:textId="77777777" w:rsidR="00565FEB" w:rsidRDefault="00565FEB" w:rsidP="00565FEB">
      <w:pPr>
        <w:widowControl/>
        <w:spacing w:before="240" w:after="240" w:line="240" w:lineRule="auto"/>
        <w:rPr>
          <w:rFonts w:asciiTheme="majorHAnsi" w:hAnsiTheme="majorHAnsi" w:cstheme="majorHAnsi"/>
          <w:b/>
          <w:bCs/>
        </w:rPr>
      </w:pPr>
      <w:r w:rsidRPr="00565FEB">
        <w:rPr>
          <w:rFonts w:asciiTheme="majorHAnsi" w:hAnsiTheme="majorHAnsi" w:cstheme="majorHAnsi"/>
          <w:b/>
          <w:bCs/>
        </w:rPr>
        <w:t>User Persona: The Cashier</w:t>
      </w:r>
    </w:p>
    <w:p w14:paraId="3E67D9E8" w14:textId="7DEC84C2" w:rsidR="00565FEB" w:rsidRPr="00565FEB" w:rsidRDefault="00565FEB" w:rsidP="00565FEB">
      <w:pPr>
        <w:widowControl/>
        <w:spacing w:before="240" w:after="240" w:line="240" w:lineRule="auto"/>
        <w:rPr>
          <w:rFonts w:asciiTheme="majorHAnsi" w:hAnsiTheme="majorHAnsi" w:cstheme="majorHAnsi"/>
          <w:b/>
          <w:bCs/>
        </w:rPr>
      </w:pPr>
      <w:r>
        <w:rPr>
          <w:noProof/>
        </w:rPr>
        <w:drawing>
          <wp:inline distT="0" distB="0" distL="0" distR="0" wp14:anchorId="57066BEB" wp14:editId="0C0943D3">
            <wp:extent cx="1352550" cy="2031286"/>
            <wp:effectExtent l="0" t="0" r="0" b="7620"/>
            <wp:docPr id="1279330469" name="Picture 2" descr="Portrait of a smiling vietnamese girl in … – License image – 70480565 ❘  look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rait of a smiling vietnamese girl in … – License image – 70480565 ❘  lookphot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5068" cy="2050085"/>
                    </a:xfrm>
                    <a:prstGeom prst="rect">
                      <a:avLst/>
                    </a:prstGeom>
                    <a:noFill/>
                    <a:ln>
                      <a:noFill/>
                    </a:ln>
                  </pic:spPr>
                </pic:pic>
              </a:graphicData>
            </a:graphic>
          </wp:inline>
        </w:drawing>
      </w:r>
    </w:p>
    <w:p w14:paraId="47FDE72A"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Name/User Type:</w:t>
      </w:r>
      <w:r w:rsidRPr="00565FEB">
        <w:rPr>
          <w:rFonts w:asciiTheme="majorHAnsi" w:hAnsiTheme="majorHAnsi" w:cstheme="majorHAnsi"/>
        </w:rPr>
        <w:t xml:space="preserve"> Lan (Cashier)</w:t>
      </w:r>
    </w:p>
    <w:p w14:paraId="729A0408"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Viewpoint:</w:t>
      </w:r>
      <w:r w:rsidRPr="00565FEB">
        <w:rPr>
          <w:rFonts w:asciiTheme="majorHAnsi" w:hAnsiTheme="majorHAnsi" w:cstheme="majorHAnsi"/>
        </w:rPr>
        <w:t xml:space="preserve"> "My job is to check out customers quickly and accurately. As long as the register isn't short on cash or stock at the end of the day, and the software isn't complicated, I'm fine."</w:t>
      </w:r>
    </w:p>
    <w:p w14:paraId="19999594"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Role/Tasks/Responsibilities:</w:t>
      </w:r>
    </w:p>
    <w:p w14:paraId="340C0D2F"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Role:</w:t>
      </w:r>
      <w:r w:rsidRPr="00565FEB">
        <w:rPr>
          <w:rFonts w:asciiTheme="majorHAnsi" w:hAnsiTheme="majorHAnsi" w:cstheme="majorHAnsi"/>
        </w:rPr>
        <w:t xml:space="preserve"> Cashier (User Role: Cashier).</w:t>
      </w:r>
    </w:p>
    <w:p w14:paraId="4D628350"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Tasks:</w:t>
      </w:r>
    </w:p>
    <w:p w14:paraId="57547997" w14:textId="77777777" w:rsidR="00565FEB" w:rsidRPr="00565FEB" w:rsidRDefault="00565FEB" w:rsidP="00565FEB">
      <w:pPr>
        <w:widowControl/>
        <w:numPr>
          <w:ilvl w:val="2"/>
          <w:numId w:val="54"/>
        </w:numPr>
        <w:spacing w:before="240" w:after="240" w:line="240" w:lineRule="auto"/>
        <w:rPr>
          <w:rFonts w:asciiTheme="majorHAnsi" w:hAnsiTheme="majorHAnsi" w:cstheme="majorHAnsi"/>
        </w:rPr>
      </w:pPr>
      <w:r w:rsidRPr="00565FEB">
        <w:rPr>
          <w:rFonts w:asciiTheme="majorHAnsi" w:hAnsiTheme="majorHAnsi" w:cstheme="majorHAnsi"/>
        </w:rPr>
        <w:t>Process sales transactions (calculate totals, accept payment, issue receipts).</w:t>
      </w:r>
    </w:p>
    <w:p w14:paraId="5EC9746A" w14:textId="77777777" w:rsidR="00565FEB" w:rsidRPr="00565FEB" w:rsidRDefault="00565FEB" w:rsidP="00565FEB">
      <w:pPr>
        <w:widowControl/>
        <w:numPr>
          <w:ilvl w:val="2"/>
          <w:numId w:val="54"/>
        </w:numPr>
        <w:spacing w:before="240" w:after="240" w:line="240" w:lineRule="auto"/>
        <w:rPr>
          <w:rFonts w:asciiTheme="majorHAnsi" w:hAnsiTheme="majorHAnsi" w:cstheme="majorHAnsi"/>
        </w:rPr>
      </w:pPr>
      <w:r w:rsidRPr="00565FEB">
        <w:rPr>
          <w:rFonts w:asciiTheme="majorHAnsi" w:hAnsiTheme="majorHAnsi" w:cstheme="majorHAnsi"/>
        </w:rPr>
        <w:t>Scan barcodes or search for products.</w:t>
      </w:r>
    </w:p>
    <w:p w14:paraId="7183E930" w14:textId="77777777" w:rsidR="00565FEB" w:rsidRPr="00565FEB" w:rsidRDefault="00565FEB" w:rsidP="00565FEB">
      <w:pPr>
        <w:widowControl/>
        <w:numPr>
          <w:ilvl w:val="2"/>
          <w:numId w:val="54"/>
        </w:numPr>
        <w:spacing w:before="240" w:after="240" w:line="240" w:lineRule="auto"/>
        <w:rPr>
          <w:rFonts w:asciiTheme="majorHAnsi" w:hAnsiTheme="majorHAnsi" w:cstheme="majorHAnsi"/>
        </w:rPr>
      </w:pPr>
      <w:r w:rsidRPr="00565FEB">
        <w:rPr>
          <w:rFonts w:asciiTheme="majorHAnsi" w:hAnsiTheme="majorHAnsi" w:cstheme="majorHAnsi"/>
        </w:rPr>
        <w:t>Handle payments (cash, QR code).</w:t>
      </w:r>
    </w:p>
    <w:p w14:paraId="6C95B8BE" w14:textId="77777777" w:rsidR="00565FEB" w:rsidRPr="00565FEB" w:rsidRDefault="00565FEB" w:rsidP="00565FEB">
      <w:pPr>
        <w:widowControl/>
        <w:numPr>
          <w:ilvl w:val="2"/>
          <w:numId w:val="54"/>
        </w:numPr>
        <w:spacing w:before="240" w:after="240" w:line="240" w:lineRule="auto"/>
        <w:rPr>
          <w:rFonts w:asciiTheme="majorHAnsi" w:hAnsiTheme="majorHAnsi" w:cstheme="majorHAnsi"/>
        </w:rPr>
      </w:pPr>
      <w:r w:rsidRPr="00565FEB">
        <w:rPr>
          <w:rFonts w:asciiTheme="majorHAnsi" w:hAnsiTheme="majorHAnsi" w:cstheme="majorHAnsi"/>
        </w:rPr>
        <w:t>Reconcile cash drawer and hand over the shift.</w:t>
      </w:r>
    </w:p>
    <w:p w14:paraId="46DD36DA"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Skills:</w:t>
      </w:r>
    </w:p>
    <w:p w14:paraId="2F8E1D57"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Strong Skills:</w:t>
      </w:r>
      <w:r w:rsidRPr="00565FEB">
        <w:rPr>
          <w:rFonts w:asciiTheme="majorHAnsi" w:hAnsiTheme="majorHAnsi" w:cstheme="majorHAnsi"/>
        </w:rPr>
        <w:t xml:space="preserve"> Agile, quick to learn new technology.</w:t>
      </w:r>
    </w:p>
    <w:p w14:paraId="301B4440"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rPr>
        <w:t>Highly proficient with smartphones.</w:t>
      </w:r>
    </w:p>
    <w:p w14:paraId="21162371"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Experience:</w:t>
      </w:r>
    </w:p>
    <w:p w14:paraId="695A77DF"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Computer:</w:t>
      </w:r>
      <w:r w:rsidRPr="00565FEB">
        <w:rPr>
          <w:rFonts w:asciiTheme="majorHAnsi" w:hAnsiTheme="majorHAnsi" w:cstheme="majorHAnsi"/>
        </w:rPr>
        <w:t xml:space="preserve"> Very comfortable with technology, especially mobile apps.</w:t>
      </w:r>
    </w:p>
    <w:p w14:paraId="4EB58D56" w14:textId="0A0A6098"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Professional:</w:t>
      </w:r>
      <w:r w:rsidRPr="00565FEB">
        <w:rPr>
          <w:rFonts w:asciiTheme="majorHAnsi" w:hAnsiTheme="majorHAnsi" w:cstheme="majorHAnsi"/>
        </w:rPr>
        <w:t xml:space="preserve"> </w:t>
      </w:r>
      <w:r w:rsidR="003E6C93">
        <w:rPr>
          <w:rFonts w:asciiTheme="majorHAnsi" w:hAnsiTheme="majorHAnsi" w:cstheme="majorHAnsi"/>
        </w:rPr>
        <w:t>No professional experience with money management or</w:t>
      </w:r>
      <w:r w:rsidR="00F3617A">
        <w:rPr>
          <w:rFonts w:asciiTheme="majorHAnsi" w:hAnsiTheme="majorHAnsi" w:cstheme="majorHAnsi"/>
        </w:rPr>
        <w:t xml:space="preserve"> store management.</w:t>
      </w:r>
    </w:p>
    <w:p w14:paraId="25FC0897"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lastRenderedPageBreak/>
        <w:t>Environment:</w:t>
      </w:r>
      <w:r w:rsidRPr="00565FEB">
        <w:rPr>
          <w:rFonts w:asciiTheme="majorHAnsi" w:hAnsiTheme="majorHAnsi" w:cstheme="majorHAnsi"/>
        </w:rPr>
        <w:t xml:space="preserve"> A university student working part-time. Her work environment is the checkout counter.</w:t>
      </w:r>
    </w:p>
    <w:p w14:paraId="50E2555B"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Frequency of Use:</w:t>
      </w:r>
    </w:p>
    <w:p w14:paraId="15F16F5C"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rPr>
        <w:t>Continuously throughout her entire work shift. This is her primary work tool.</w:t>
      </w:r>
    </w:p>
    <w:p w14:paraId="6A49D417"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Demographics &amp; Interests:</w:t>
      </w:r>
    </w:p>
    <w:p w14:paraId="2D5A74FC"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Age:</w:t>
      </w:r>
      <w:r w:rsidRPr="00565FEB">
        <w:rPr>
          <w:rFonts w:asciiTheme="majorHAnsi" w:hAnsiTheme="majorHAnsi" w:cstheme="majorHAnsi"/>
        </w:rPr>
        <w:t xml:space="preserve"> 22.</w:t>
      </w:r>
    </w:p>
    <w:p w14:paraId="0246C057"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Gender:</w:t>
      </w:r>
      <w:r w:rsidRPr="00565FEB">
        <w:rPr>
          <w:rFonts w:asciiTheme="majorHAnsi" w:hAnsiTheme="majorHAnsi" w:cstheme="majorHAnsi"/>
        </w:rPr>
        <w:t xml:space="preserve"> Female.</w:t>
      </w:r>
    </w:p>
    <w:p w14:paraId="6F4D8672"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Culture:</w:t>
      </w:r>
      <w:r w:rsidRPr="00565FEB">
        <w:rPr>
          <w:rFonts w:asciiTheme="majorHAnsi" w:hAnsiTheme="majorHAnsi" w:cstheme="majorHAnsi"/>
        </w:rPr>
        <w:t xml:space="preserve"> Vietnamese, Gen Z. Accustomed to technological convenience.</w:t>
      </w:r>
    </w:p>
    <w:p w14:paraId="0C2BB024"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Interests:</w:t>
      </w:r>
      <w:r w:rsidRPr="00565FEB">
        <w:rPr>
          <w:rFonts w:asciiTheme="majorHAnsi" w:hAnsiTheme="majorHAnsi" w:cstheme="majorHAnsi"/>
        </w:rPr>
        <w:t xml:space="preserve"> Scrolling social media (has a habit of watching her phone a lot), listening to music.</w:t>
      </w:r>
    </w:p>
    <w:p w14:paraId="03110EB4"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Habits:</w:t>
      </w:r>
    </w:p>
    <w:p w14:paraId="406DB6A7"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rPr>
        <w:t>Navigates touch screens quickly.</w:t>
      </w:r>
    </w:p>
    <w:p w14:paraId="4C050567"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rPr>
        <w:t>Habit of checking her personal phone during downtime.</w:t>
      </w:r>
    </w:p>
    <w:p w14:paraId="77AD1E00"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rPr>
        <w:t>Easily frustrated by slow or clunky processes.</w:t>
      </w:r>
    </w:p>
    <w:p w14:paraId="4764E12F"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Expectations &amp; Desires (from VietLedgr):</w:t>
      </w:r>
    </w:p>
    <w:p w14:paraId="041F933B"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Primary Expectation:</w:t>
      </w:r>
      <w:r w:rsidRPr="00565FEB">
        <w:rPr>
          <w:rFonts w:asciiTheme="majorHAnsi" w:hAnsiTheme="majorHAnsi" w:cstheme="majorHAnsi"/>
        </w:rPr>
        <w:t xml:space="preserve"> To not make mistakes that will reduce her pay. She wants the system to be clear and log everything so she can prove she did her job correctly if a problem arises.</w:t>
      </w:r>
    </w:p>
    <w:p w14:paraId="4A5FF907" w14:textId="4B2854DA"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Desire 1 (Easy &amp; Fast):</w:t>
      </w:r>
      <w:r w:rsidRPr="00565FEB">
        <w:rPr>
          <w:rFonts w:asciiTheme="majorHAnsi" w:hAnsiTheme="majorHAnsi" w:cstheme="majorHAnsi"/>
        </w:rPr>
        <w:t xml:space="preserve"> The app must be easy to use. The checkout process must be extremely fast. </w:t>
      </w:r>
    </w:p>
    <w:p w14:paraId="5EE15D07" w14:textId="20C15898"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Desire 2 (Low Effort):</w:t>
      </w:r>
      <w:r w:rsidRPr="00565FEB">
        <w:rPr>
          <w:rFonts w:asciiTheme="majorHAnsi" w:hAnsiTheme="majorHAnsi" w:cstheme="majorHAnsi"/>
        </w:rPr>
        <w:t xml:space="preserve"> She doesn't want to work too hard. Features like</w:t>
      </w:r>
      <w:r>
        <w:rPr>
          <w:rFonts w:asciiTheme="majorHAnsi" w:hAnsiTheme="majorHAnsi" w:cstheme="majorHAnsi"/>
        </w:rPr>
        <w:t xml:space="preserve"> search </w:t>
      </w:r>
      <w:r w:rsidRPr="00565FEB">
        <w:rPr>
          <w:rFonts w:asciiTheme="majorHAnsi" w:hAnsiTheme="majorHAnsi" w:cstheme="majorHAnsi"/>
        </w:rPr>
        <w:t>help her find products without barcodes faster, which she appreciates.</w:t>
      </w:r>
    </w:p>
    <w:p w14:paraId="06BACD6F"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Limitations/Constraints:</w:t>
      </w:r>
    </w:p>
    <w:p w14:paraId="4767C06A" w14:textId="77777777" w:rsid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Motivation:</w:t>
      </w:r>
      <w:r w:rsidRPr="00565FEB">
        <w:rPr>
          <w:rFonts w:asciiTheme="majorHAnsi" w:hAnsiTheme="majorHAnsi" w:cstheme="majorHAnsi"/>
        </w:rPr>
        <w:t xml:space="preserve"> Low intrinsic motivation for the job. She will not explore complex features (like reporting or inventory management) unless required.</w:t>
      </w:r>
    </w:p>
    <w:p w14:paraId="18C55EB2" w14:textId="6797EE7D" w:rsidR="003E6C93" w:rsidRPr="00565FEB" w:rsidRDefault="003E6C93" w:rsidP="00565FEB">
      <w:pPr>
        <w:widowControl/>
        <w:numPr>
          <w:ilvl w:val="1"/>
          <w:numId w:val="54"/>
        </w:numPr>
        <w:spacing w:before="240" w:after="240" w:line="240" w:lineRule="auto"/>
        <w:rPr>
          <w:rFonts w:asciiTheme="majorHAnsi" w:hAnsiTheme="majorHAnsi" w:cstheme="majorHAnsi"/>
        </w:rPr>
      </w:pPr>
      <w:r>
        <w:rPr>
          <w:rFonts w:asciiTheme="majorHAnsi" w:hAnsiTheme="majorHAnsi" w:cstheme="majorHAnsi"/>
          <w:b/>
          <w:bCs/>
        </w:rPr>
        <w:t>Skill:</w:t>
      </w:r>
      <w:r>
        <w:rPr>
          <w:rFonts w:asciiTheme="majorHAnsi" w:hAnsiTheme="majorHAnsi" w:cstheme="majorHAnsi"/>
        </w:rPr>
        <w:t xml:space="preserve"> Doesn’t have any knowledge in </w:t>
      </w:r>
    </w:p>
    <w:p w14:paraId="724D78F9"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Attitude:</w:t>
      </w:r>
      <w:r w:rsidRPr="00565FEB">
        <w:rPr>
          <w:rFonts w:asciiTheme="majorHAnsi" w:hAnsiTheme="majorHAnsi" w:cstheme="majorHAnsi"/>
        </w:rPr>
        <w:t xml:space="preserve"> Indifferent to the store's overall success. She only cares about the features that directly impact her role as a cashier.</w:t>
      </w:r>
    </w:p>
    <w:p w14:paraId="2126D9D3" w14:textId="77777777" w:rsidR="00565FEB" w:rsidRPr="00565FEB" w:rsidRDefault="00565FEB" w:rsidP="00565FE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b/>
          <w:bCs/>
        </w:rPr>
        <w:t>Attention:</w:t>
      </w:r>
      <w:r w:rsidRPr="00565FEB">
        <w:rPr>
          <w:rFonts w:asciiTheme="majorHAnsi" w:hAnsiTheme="majorHAnsi" w:cstheme="majorHAnsi"/>
        </w:rPr>
        <w:t xml:space="preserve"> Easily distracted by her personal phone. The POS app must be stable and not crash, as this would interrupt her workflow and cause frustration.</w:t>
      </w:r>
    </w:p>
    <w:p w14:paraId="6A7F46BF" w14:textId="77777777" w:rsidR="00565FEB" w:rsidRPr="00565FEB" w:rsidRDefault="00565FEB" w:rsidP="00565FEB">
      <w:pPr>
        <w:widowControl/>
        <w:numPr>
          <w:ilvl w:val="0"/>
          <w:numId w:val="54"/>
        </w:numPr>
        <w:spacing w:before="240" w:after="240" w:line="240" w:lineRule="auto"/>
        <w:rPr>
          <w:rFonts w:asciiTheme="majorHAnsi" w:hAnsiTheme="majorHAnsi" w:cstheme="majorHAnsi"/>
        </w:rPr>
      </w:pPr>
      <w:r w:rsidRPr="00565FEB">
        <w:rPr>
          <w:rFonts w:asciiTheme="majorHAnsi" w:hAnsiTheme="majorHAnsi" w:cstheme="majorHAnsi"/>
          <w:b/>
          <w:bCs/>
        </w:rPr>
        <w:t>Other Attributes (Key Motivation):</w:t>
      </w:r>
    </w:p>
    <w:p w14:paraId="1D7E5A3B" w14:textId="5422A7C0" w:rsidR="00F81399" w:rsidRPr="00565FEB" w:rsidRDefault="00565FEB" w:rsidP="005B72BB">
      <w:pPr>
        <w:widowControl/>
        <w:numPr>
          <w:ilvl w:val="1"/>
          <w:numId w:val="54"/>
        </w:numPr>
        <w:spacing w:before="240" w:after="240" w:line="240" w:lineRule="auto"/>
        <w:rPr>
          <w:rFonts w:asciiTheme="majorHAnsi" w:hAnsiTheme="majorHAnsi" w:cstheme="majorHAnsi"/>
        </w:rPr>
      </w:pPr>
      <w:r w:rsidRPr="00565FEB">
        <w:rPr>
          <w:rFonts w:asciiTheme="majorHAnsi" w:hAnsiTheme="majorHAnsi" w:cstheme="majorHAnsi"/>
        </w:rPr>
        <w:t>To get through her shift smoothly, have no trouble, not be liable for any losses, and get paid her full salary. The simpler the app makes her job, the better.</w:t>
      </w:r>
    </w:p>
    <w:p w14:paraId="01E8BB46" w14:textId="7CD1F67D" w:rsidR="005D6A3F" w:rsidRDefault="008F4175" w:rsidP="005D6A3F">
      <w:pPr>
        <w:pStyle w:val="Heading2"/>
      </w:pPr>
      <w:bookmarkStart w:id="26" w:name="_Toc425054386"/>
      <w:bookmarkStart w:id="27" w:name="_Toc342757864"/>
      <w:bookmarkStart w:id="28" w:name="_Toc346297773"/>
      <w:bookmarkStart w:id="29" w:name="_Toc422186479"/>
      <w:bookmarkStart w:id="30" w:name="_Toc436203384"/>
      <w:bookmarkStart w:id="31" w:name="_Toc452813585"/>
      <w:bookmarkStart w:id="32" w:name="_Toc512930912"/>
      <w:bookmarkStart w:id="33" w:name="_Toc477214792"/>
      <w:r>
        <w:lastRenderedPageBreak/>
        <w:t xml:space="preserve">User Task and </w:t>
      </w:r>
      <w:r w:rsidR="000439F1">
        <w:t>Environment</w:t>
      </w:r>
      <w:bookmarkEnd w:id="26"/>
      <w:bookmarkEnd w:id="27"/>
      <w:bookmarkEnd w:id="28"/>
      <w:bookmarkEnd w:id="29"/>
      <w:bookmarkEnd w:id="30"/>
      <w:bookmarkEnd w:id="31"/>
      <w:bookmarkEnd w:id="32"/>
      <w:bookmarkEnd w:id="33"/>
    </w:p>
    <w:p w14:paraId="5F678142" w14:textId="77777777" w:rsidR="005D6A3F" w:rsidRPr="005D6A3F" w:rsidRDefault="005D6A3F" w:rsidP="005D6A3F">
      <w:pPr>
        <w:pStyle w:val="BodyText"/>
        <w:ind w:left="0"/>
        <w:rPr>
          <w:b/>
          <w:bCs/>
          <w:sz w:val="22"/>
          <w:szCs w:val="22"/>
        </w:rPr>
      </w:pPr>
      <w:r w:rsidRPr="005D6A3F">
        <w:rPr>
          <w:b/>
          <w:bCs/>
          <w:sz w:val="22"/>
          <w:szCs w:val="22"/>
        </w:rPr>
        <w:t>User 1: Lan (Cashier)</w:t>
      </w:r>
    </w:p>
    <w:p w14:paraId="20D6A3F6" w14:textId="77777777" w:rsidR="005D6A3F" w:rsidRPr="005D6A3F" w:rsidRDefault="005D6A3F" w:rsidP="005D6A3F">
      <w:pPr>
        <w:pStyle w:val="BodyText"/>
        <w:ind w:left="360"/>
      </w:pPr>
      <w:r w:rsidRPr="005D6A3F">
        <w:rPr>
          <w:b/>
          <w:bCs/>
        </w:rPr>
        <w:t>Task 1: Process a Customer Checkout</w:t>
      </w:r>
    </w:p>
    <w:p w14:paraId="655CC5D1" w14:textId="77777777" w:rsidR="005D6A3F" w:rsidRPr="005D6A3F" w:rsidRDefault="005D6A3F" w:rsidP="005D6A3F">
      <w:pPr>
        <w:pStyle w:val="BodyText"/>
        <w:numPr>
          <w:ilvl w:val="0"/>
          <w:numId w:val="55"/>
        </w:numPr>
      </w:pPr>
      <w:r w:rsidRPr="005D6A3F">
        <w:rPr>
          <w:b/>
          <w:bCs/>
        </w:rPr>
        <w:t>Task &amp; Goal:</w:t>
      </w:r>
      <w:r w:rsidRPr="005D6A3F">
        <w:t xml:space="preserve"> The primary task is to process a customer's purchase. The goal is to complete the transaction quickly, accurately, and with minimal effort.</w:t>
      </w:r>
    </w:p>
    <w:p w14:paraId="331DDEA2" w14:textId="77777777" w:rsidR="005D6A3F" w:rsidRPr="005D6A3F" w:rsidRDefault="005D6A3F" w:rsidP="005D6A3F">
      <w:pPr>
        <w:pStyle w:val="BodyText"/>
        <w:numPr>
          <w:ilvl w:val="0"/>
          <w:numId w:val="55"/>
        </w:numPr>
      </w:pPr>
      <w:r w:rsidRPr="005D6A3F">
        <w:rPr>
          <w:b/>
          <w:bCs/>
        </w:rPr>
        <w:t>Who &amp; Where:</w:t>
      </w:r>
      <w:r w:rsidRPr="005D6A3F">
        <w:t xml:space="preserve"> Lan (Cashier), at the front checkout counter, using the VietLedgr POS interface (Web or React-native).</w:t>
      </w:r>
    </w:p>
    <w:p w14:paraId="1BF2C26C" w14:textId="77777777" w:rsidR="005D6A3F" w:rsidRPr="005D6A3F" w:rsidRDefault="005D6A3F" w:rsidP="005D6A3F">
      <w:pPr>
        <w:pStyle w:val="BodyText"/>
        <w:numPr>
          <w:ilvl w:val="0"/>
          <w:numId w:val="55"/>
        </w:numPr>
      </w:pPr>
      <w:r w:rsidRPr="005D6A3F">
        <w:rPr>
          <w:b/>
          <w:bCs/>
        </w:rPr>
        <w:t>Frequency:</w:t>
      </w:r>
      <w:r w:rsidRPr="005D6A3F">
        <w:t xml:space="preserve"> Very high. This task is performed continuously during her entire shift.</w:t>
      </w:r>
    </w:p>
    <w:p w14:paraId="4B196D58" w14:textId="77777777" w:rsidR="005D6A3F" w:rsidRPr="005D6A3F" w:rsidRDefault="005D6A3F" w:rsidP="005D6A3F">
      <w:pPr>
        <w:pStyle w:val="BodyText"/>
        <w:numPr>
          <w:ilvl w:val="0"/>
          <w:numId w:val="55"/>
        </w:numPr>
      </w:pPr>
      <w:r w:rsidRPr="005D6A3F">
        <w:rPr>
          <w:b/>
          <w:bCs/>
        </w:rPr>
        <w:t>Constraints:</w:t>
      </w:r>
    </w:p>
    <w:p w14:paraId="2984A715" w14:textId="77777777" w:rsidR="005D6A3F" w:rsidRPr="005D6A3F" w:rsidRDefault="005D6A3F" w:rsidP="005D6A3F">
      <w:pPr>
        <w:pStyle w:val="BodyText"/>
        <w:numPr>
          <w:ilvl w:val="1"/>
          <w:numId w:val="55"/>
        </w:numPr>
      </w:pPr>
      <w:r w:rsidRPr="005D6A3F">
        <w:rPr>
          <w:b/>
          <w:bCs/>
        </w:rPr>
        <w:t>Time:</w:t>
      </w:r>
      <w:r w:rsidRPr="005D6A3F">
        <w:t xml:space="preserve"> The task must be extremely fast to prevent customer lines. This relies on the Minimalist Design (2-3 taps per transaction).</w:t>
      </w:r>
    </w:p>
    <w:p w14:paraId="610A897F" w14:textId="77777777" w:rsidR="005D6A3F" w:rsidRPr="005D6A3F" w:rsidRDefault="005D6A3F" w:rsidP="005D6A3F">
      <w:pPr>
        <w:pStyle w:val="BodyText"/>
        <w:numPr>
          <w:ilvl w:val="1"/>
          <w:numId w:val="55"/>
        </w:numPr>
      </w:pPr>
      <w:r w:rsidRPr="005D6A3F">
        <w:rPr>
          <w:b/>
          <w:bCs/>
        </w:rPr>
        <w:t>Accuracy:</w:t>
      </w:r>
      <w:r w:rsidRPr="005D6A3F">
        <w:t xml:space="preserve"> All items must be scanned or entered correctly. Payment must be recorded accurately to ensure her cash drawer matches at the end of the shift (which is her primary concern).</w:t>
      </w:r>
    </w:p>
    <w:p w14:paraId="6C49C82B" w14:textId="77777777" w:rsidR="005D6A3F" w:rsidRPr="005D6A3F" w:rsidRDefault="005D6A3F" w:rsidP="005D6A3F">
      <w:pPr>
        <w:pStyle w:val="BodyText"/>
        <w:numPr>
          <w:ilvl w:val="1"/>
          <w:numId w:val="55"/>
        </w:numPr>
      </w:pPr>
      <w:r w:rsidRPr="005D6A3F">
        <w:rPr>
          <w:b/>
          <w:bCs/>
        </w:rPr>
        <w:t>Technology:</w:t>
      </w:r>
      <w:r w:rsidRPr="005D6A3F">
        <w:t xml:space="preserve"> Requires a stable internet connection and functioning hardware.</w:t>
      </w:r>
    </w:p>
    <w:p w14:paraId="6590FD33" w14:textId="77777777" w:rsidR="005D6A3F" w:rsidRPr="005D6A3F" w:rsidRDefault="005D6A3F" w:rsidP="005D6A3F">
      <w:pPr>
        <w:pStyle w:val="BodyText"/>
        <w:numPr>
          <w:ilvl w:val="0"/>
          <w:numId w:val="55"/>
        </w:numPr>
      </w:pPr>
      <w:r w:rsidRPr="005D6A3F">
        <w:rPr>
          <w:b/>
          <w:bCs/>
        </w:rPr>
        <w:t>Other Info:</w:t>
      </w:r>
      <w:r w:rsidRPr="005D6A3F">
        <w:t xml:space="preserve"> This workflow must be highly intuitive, as Lan is not motivated to learn complex systems and expects it to be easy.</w:t>
      </w:r>
    </w:p>
    <w:p w14:paraId="064E76CE" w14:textId="77777777" w:rsidR="005D6A3F" w:rsidRPr="005D6A3F" w:rsidRDefault="005D6A3F" w:rsidP="005D6A3F">
      <w:pPr>
        <w:pStyle w:val="BodyText"/>
        <w:ind w:left="360"/>
      </w:pPr>
      <w:r w:rsidRPr="005D6A3F">
        <w:rPr>
          <w:b/>
          <w:bCs/>
        </w:rPr>
        <w:t>Task 2: Find a Product Manually</w:t>
      </w:r>
    </w:p>
    <w:p w14:paraId="0B30782F" w14:textId="77777777" w:rsidR="005D6A3F" w:rsidRPr="005D6A3F" w:rsidRDefault="005D6A3F" w:rsidP="005D6A3F">
      <w:pPr>
        <w:pStyle w:val="BodyText"/>
        <w:numPr>
          <w:ilvl w:val="0"/>
          <w:numId w:val="56"/>
        </w:numPr>
      </w:pPr>
      <w:r w:rsidRPr="005D6A3F">
        <w:rPr>
          <w:b/>
          <w:bCs/>
        </w:rPr>
        <w:t>Task &amp; Goal:</w:t>
      </w:r>
      <w:r w:rsidRPr="005D6A3F">
        <w:t xml:space="preserve"> To locate a product in the system when the barcode is missing, damaged, or does not exist (e.g., fresh vegetables).</w:t>
      </w:r>
    </w:p>
    <w:p w14:paraId="5D7F5127" w14:textId="77777777" w:rsidR="005D6A3F" w:rsidRPr="005D6A3F" w:rsidRDefault="005D6A3F" w:rsidP="005D6A3F">
      <w:pPr>
        <w:pStyle w:val="BodyText"/>
        <w:numPr>
          <w:ilvl w:val="0"/>
          <w:numId w:val="56"/>
        </w:numPr>
      </w:pPr>
      <w:r w:rsidRPr="005D6A3F">
        <w:rPr>
          <w:b/>
          <w:bCs/>
        </w:rPr>
        <w:t>Who &amp; Where:</w:t>
      </w:r>
      <w:r w:rsidRPr="005D6A3F">
        <w:t xml:space="preserve"> Lan (Cashier), at the checkout counter, while a customer is waiting.</w:t>
      </w:r>
    </w:p>
    <w:p w14:paraId="78593A34" w14:textId="45A5F88C" w:rsidR="005D6A3F" w:rsidRPr="005D6A3F" w:rsidRDefault="005D6A3F" w:rsidP="005D6A3F">
      <w:pPr>
        <w:pStyle w:val="BodyText"/>
        <w:numPr>
          <w:ilvl w:val="0"/>
          <w:numId w:val="56"/>
        </w:numPr>
      </w:pPr>
      <w:r w:rsidRPr="005D6A3F">
        <w:rPr>
          <w:b/>
          <w:bCs/>
        </w:rPr>
        <w:t>Frequency:</w:t>
      </w:r>
      <w:r w:rsidRPr="005D6A3F">
        <w:t xml:space="preserve"> </w:t>
      </w:r>
      <w:r w:rsidR="00A5431D">
        <w:t>High</w:t>
      </w:r>
      <w:r w:rsidRPr="005D6A3F">
        <w:t xml:space="preserve">. This may happen </w:t>
      </w:r>
      <w:r w:rsidR="00A5431D">
        <w:t>15</w:t>
      </w:r>
      <w:r w:rsidRPr="005D6A3F">
        <w:t>-</w:t>
      </w:r>
      <w:r w:rsidR="00A5431D">
        <w:t>20</w:t>
      </w:r>
      <w:r w:rsidRPr="005D6A3F">
        <w:t xml:space="preserve"> times per shift.</w:t>
      </w:r>
    </w:p>
    <w:p w14:paraId="121AD275" w14:textId="77777777" w:rsidR="005D6A3F" w:rsidRPr="005D6A3F" w:rsidRDefault="005D6A3F" w:rsidP="005D6A3F">
      <w:pPr>
        <w:pStyle w:val="BodyText"/>
        <w:numPr>
          <w:ilvl w:val="0"/>
          <w:numId w:val="56"/>
        </w:numPr>
      </w:pPr>
      <w:r w:rsidRPr="005D6A3F">
        <w:rPr>
          <w:b/>
          <w:bCs/>
        </w:rPr>
        <w:t>Constraints:</w:t>
      </w:r>
    </w:p>
    <w:p w14:paraId="2A0885D5" w14:textId="77777777" w:rsidR="005D6A3F" w:rsidRPr="005D6A3F" w:rsidRDefault="005D6A3F" w:rsidP="005D6A3F">
      <w:pPr>
        <w:pStyle w:val="BodyText"/>
        <w:numPr>
          <w:ilvl w:val="1"/>
          <w:numId w:val="56"/>
        </w:numPr>
      </w:pPr>
      <w:r w:rsidRPr="005D6A3F">
        <w:rPr>
          <w:b/>
          <w:bCs/>
        </w:rPr>
        <w:t>Time:</w:t>
      </w:r>
      <w:r w:rsidRPr="005D6A3F">
        <w:t xml:space="preserve"> Must be faster than the customer becoming impatient.</w:t>
      </w:r>
    </w:p>
    <w:p w14:paraId="2403001E" w14:textId="5631DC8B" w:rsidR="005D6A3F" w:rsidRPr="005D6A3F" w:rsidRDefault="005D6A3F" w:rsidP="005D6A3F">
      <w:pPr>
        <w:pStyle w:val="BodyText"/>
        <w:numPr>
          <w:ilvl w:val="1"/>
          <w:numId w:val="56"/>
        </w:numPr>
      </w:pPr>
      <w:r w:rsidRPr="005D6A3F">
        <w:rPr>
          <w:b/>
          <w:bCs/>
        </w:rPr>
        <w:t>Usability:</w:t>
      </w:r>
      <w:r w:rsidRPr="005D6A3F">
        <w:t xml:space="preserve"> Lan will not remember complex product codes. This task relies heavily on the </w:t>
      </w:r>
      <w:r w:rsidR="00F3617A" w:rsidRPr="00F3617A">
        <w:t>search feature</w:t>
      </w:r>
      <w:r w:rsidR="00F3617A">
        <w:rPr>
          <w:b/>
          <w:bCs/>
        </w:rPr>
        <w:t xml:space="preserve"> </w:t>
      </w:r>
      <w:r w:rsidRPr="005D6A3F">
        <w:t>(by name or category) to be effective.</w:t>
      </w:r>
    </w:p>
    <w:p w14:paraId="22283A2B" w14:textId="77777777" w:rsidR="005D6A3F" w:rsidRPr="005D6A3F" w:rsidRDefault="005D6A3F" w:rsidP="005D6A3F">
      <w:pPr>
        <w:pStyle w:val="BodyText"/>
        <w:numPr>
          <w:ilvl w:val="0"/>
          <w:numId w:val="56"/>
        </w:numPr>
      </w:pPr>
      <w:r w:rsidRPr="005D6A3F">
        <w:rPr>
          <w:b/>
          <w:bCs/>
        </w:rPr>
        <w:t>Other Info:</w:t>
      </w:r>
      <w:r w:rsidRPr="005D6A3F">
        <w:t xml:space="preserve"> A poor search function would be a major point of frustration for this user and would directly contradict her expectation of an easy-to-use system.</w:t>
      </w:r>
    </w:p>
    <w:p w14:paraId="7C4C5118" w14:textId="77777777" w:rsidR="005D6A3F" w:rsidRPr="005D6A3F" w:rsidRDefault="005D6A3F" w:rsidP="005D6A3F">
      <w:pPr>
        <w:pStyle w:val="BodyText"/>
        <w:ind w:left="360"/>
      </w:pPr>
      <w:r w:rsidRPr="005D6A3F">
        <w:rPr>
          <w:b/>
          <w:bCs/>
        </w:rPr>
        <w:t>Task 3: Reconcile Cash Drawer (End of Shift)</w:t>
      </w:r>
    </w:p>
    <w:p w14:paraId="16CFFEE1" w14:textId="77777777" w:rsidR="005D6A3F" w:rsidRPr="005D6A3F" w:rsidRDefault="005D6A3F" w:rsidP="005D6A3F">
      <w:pPr>
        <w:pStyle w:val="BodyText"/>
        <w:numPr>
          <w:ilvl w:val="0"/>
          <w:numId w:val="57"/>
        </w:numPr>
      </w:pPr>
      <w:r w:rsidRPr="005D6A3F">
        <w:rPr>
          <w:b/>
          <w:bCs/>
        </w:rPr>
        <w:t>Task &amp; Goal:</w:t>
      </w:r>
      <w:r w:rsidRPr="005D6A3F">
        <w:t xml:space="preserve"> To end her shift, count the physical cash in her drawer, and verify that it matches the total cash sales recorded by the VietLedgr system under her user ID.</w:t>
      </w:r>
    </w:p>
    <w:p w14:paraId="4471CCA3" w14:textId="77777777" w:rsidR="005D6A3F" w:rsidRPr="005D6A3F" w:rsidRDefault="005D6A3F" w:rsidP="005D6A3F">
      <w:pPr>
        <w:pStyle w:val="BodyText"/>
        <w:numPr>
          <w:ilvl w:val="0"/>
          <w:numId w:val="57"/>
        </w:numPr>
      </w:pPr>
      <w:r w:rsidRPr="005D6A3F">
        <w:rPr>
          <w:b/>
          <w:bCs/>
        </w:rPr>
        <w:t>Who &amp; Where:</w:t>
      </w:r>
      <w:r w:rsidRPr="005D6A3F">
        <w:t xml:space="preserve"> Lan (Cashier), at the checkout counter.</w:t>
      </w:r>
    </w:p>
    <w:p w14:paraId="5CC46D51" w14:textId="77777777" w:rsidR="005D6A3F" w:rsidRPr="005D6A3F" w:rsidRDefault="005D6A3F" w:rsidP="005D6A3F">
      <w:pPr>
        <w:pStyle w:val="BodyText"/>
        <w:numPr>
          <w:ilvl w:val="0"/>
          <w:numId w:val="57"/>
        </w:numPr>
      </w:pPr>
      <w:r w:rsidRPr="005D6A3F">
        <w:rPr>
          <w:b/>
          <w:bCs/>
        </w:rPr>
        <w:t>Frequency:</w:t>
      </w:r>
      <w:r w:rsidRPr="005D6A3F">
        <w:t xml:space="preserve"> Once per day (at the end of her shift).</w:t>
      </w:r>
    </w:p>
    <w:p w14:paraId="76A2B00A" w14:textId="77777777" w:rsidR="005D6A3F" w:rsidRPr="005D6A3F" w:rsidRDefault="005D6A3F" w:rsidP="005D6A3F">
      <w:pPr>
        <w:pStyle w:val="BodyText"/>
        <w:numPr>
          <w:ilvl w:val="0"/>
          <w:numId w:val="57"/>
        </w:numPr>
      </w:pPr>
      <w:r w:rsidRPr="005D6A3F">
        <w:rPr>
          <w:b/>
          <w:bCs/>
        </w:rPr>
        <w:t>Constraints:</w:t>
      </w:r>
    </w:p>
    <w:p w14:paraId="5A4853E3" w14:textId="77777777" w:rsidR="005D6A3F" w:rsidRPr="005D6A3F" w:rsidRDefault="005D6A3F" w:rsidP="005D6A3F">
      <w:pPr>
        <w:pStyle w:val="BodyText"/>
        <w:numPr>
          <w:ilvl w:val="1"/>
          <w:numId w:val="57"/>
        </w:numPr>
      </w:pPr>
      <w:r w:rsidRPr="005D6A3F">
        <w:rPr>
          <w:b/>
          <w:bCs/>
        </w:rPr>
        <w:t>Accountability:</w:t>
      </w:r>
      <w:r w:rsidRPr="005D6A3F">
        <w:t xml:space="preserve"> The system must provide a clear, simple report of </w:t>
      </w:r>
      <w:r w:rsidRPr="005D6A3F">
        <w:rPr>
          <w:i/>
          <w:iCs/>
        </w:rPr>
        <w:t>her</w:t>
      </w:r>
      <w:r w:rsidRPr="005D6A3F">
        <w:t xml:space="preserve"> specific transactions.</w:t>
      </w:r>
    </w:p>
    <w:p w14:paraId="255CD06C" w14:textId="10C758C5" w:rsidR="005D6A3F" w:rsidRDefault="005D6A3F" w:rsidP="005D6A3F">
      <w:pPr>
        <w:pStyle w:val="BodyText"/>
        <w:numPr>
          <w:ilvl w:val="1"/>
          <w:numId w:val="57"/>
        </w:numPr>
      </w:pPr>
      <w:r w:rsidRPr="005D6A3F">
        <w:rPr>
          <w:b/>
          <w:bCs/>
        </w:rPr>
        <w:t>Security:</w:t>
      </w:r>
      <w:r w:rsidRPr="005D6A3F">
        <w:t xml:space="preserve"> This protects her from being blamed for discrepancies she did not cause.</w:t>
      </w:r>
    </w:p>
    <w:p w14:paraId="43DF72B1" w14:textId="77777777" w:rsidR="005D6A3F" w:rsidRPr="005D6A3F" w:rsidRDefault="005D6A3F" w:rsidP="005D6A3F">
      <w:pPr>
        <w:pStyle w:val="BodyText"/>
        <w:ind w:left="1440"/>
      </w:pPr>
    </w:p>
    <w:p w14:paraId="74B492ED" w14:textId="77777777" w:rsidR="005D6A3F" w:rsidRPr="005D6A3F" w:rsidRDefault="005D6A3F" w:rsidP="005D6A3F">
      <w:pPr>
        <w:pStyle w:val="BodyText"/>
        <w:ind w:left="0"/>
        <w:rPr>
          <w:b/>
          <w:bCs/>
          <w:sz w:val="22"/>
          <w:szCs w:val="22"/>
        </w:rPr>
      </w:pPr>
      <w:r w:rsidRPr="005D6A3F">
        <w:rPr>
          <w:b/>
          <w:bCs/>
          <w:sz w:val="22"/>
          <w:szCs w:val="22"/>
        </w:rPr>
        <w:t>User 2: Mr. Hung (Owner / Admin)</w:t>
      </w:r>
    </w:p>
    <w:p w14:paraId="4E758A2E" w14:textId="77777777" w:rsidR="005D6A3F" w:rsidRPr="005D6A3F" w:rsidRDefault="005D6A3F" w:rsidP="005D6A3F">
      <w:pPr>
        <w:pStyle w:val="BodyText"/>
        <w:ind w:left="360"/>
      </w:pPr>
      <w:r w:rsidRPr="005D6A3F">
        <w:rPr>
          <w:b/>
          <w:bCs/>
        </w:rPr>
        <w:t>Task 1: Review Daily Business Summary</w:t>
      </w:r>
    </w:p>
    <w:p w14:paraId="0E42D8C3" w14:textId="77777777" w:rsidR="005D6A3F" w:rsidRPr="005D6A3F" w:rsidRDefault="005D6A3F" w:rsidP="005D6A3F">
      <w:pPr>
        <w:pStyle w:val="BodyText"/>
        <w:numPr>
          <w:ilvl w:val="0"/>
          <w:numId w:val="58"/>
        </w:numPr>
      </w:pPr>
      <w:r w:rsidRPr="005D6A3F">
        <w:rPr>
          <w:b/>
          <w:bCs/>
        </w:rPr>
        <w:lastRenderedPageBreak/>
        <w:t>Task &amp; Goal:</w:t>
      </w:r>
      <w:r w:rsidRPr="005D6A3F">
        <w:t xml:space="preserve"> To get a quick, high-level overview of the store's performance. The goal is to feel in control and check for any major, immediate problems.</w:t>
      </w:r>
    </w:p>
    <w:p w14:paraId="35826058" w14:textId="77777777" w:rsidR="005D6A3F" w:rsidRPr="005D6A3F" w:rsidRDefault="005D6A3F" w:rsidP="005D6A3F">
      <w:pPr>
        <w:pStyle w:val="BodyText"/>
        <w:numPr>
          <w:ilvl w:val="0"/>
          <w:numId w:val="58"/>
        </w:numPr>
      </w:pPr>
      <w:r w:rsidRPr="005D6A3F">
        <w:rPr>
          <w:b/>
          <w:bCs/>
        </w:rPr>
        <w:t>Who &amp; Where:</w:t>
      </w:r>
      <w:r w:rsidRPr="005D6A3F">
        <w:t xml:space="preserve"> Mr. Hung (Owner), at home or in his back office, likely on his smartphone or PC.</w:t>
      </w:r>
    </w:p>
    <w:p w14:paraId="65B6EFF3" w14:textId="77777777" w:rsidR="005D6A3F" w:rsidRPr="005D6A3F" w:rsidRDefault="005D6A3F" w:rsidP="005D6A3F">
      <w:pPr>
        <w:pStyle w:val="BodyText"/>
        <w:numPr>
          <w:ilvl w:val="0"/>
          <w:numId w:val="58"/>
        </w:numPr>
      </w:pPr>
      <w:r w:rsidRPr="005D6A3F">
        <w:rPr>
          <w:b/>
          <w:bCs/>
        </w:rPr>
        <w:t>Frequency:</w:t>
      </w:r>
      <w:r w:rsidRPr="005D6A3F">
        <w:t xml:space="preserve"> Once per day, typically in the evening.</w:t>
      </w:r>
    </w:p>
    <w:p w14:paraId="36203144" w14:textId="77777777" w:rsidR="005D6A3F" w:rsidRPr="005D6A3F" w:rsidRDefault="005D6A3F" w:rsidP="005D6A3F">
      <w:pPr>
        <w:pStyle w:val="BodyText"/>
        <w:numPr>
          <w:ilvl w:val="0"/>
          <w:numId w:val="58"/>
        </w:numPr>
      </w:pPr>
      <w:r w:rsidRPr="005D6A3F">
        <w:rPr>
          <w:b/>
          <w:bCs/>
        </w:rPr>
        <w:t>Constraints:</w:t>
      </w:r>
    </w:p>
    <w:p w14:paraId="0C0EDE70" w14:textId="77777777" w:rsidR="005D6A3F" w:rsidRPr="005D6A3F" w:rsidRDefault="005D6A3F" w:rsidP="005D6A3F">
      <w:pPr>
        <w:pStyle w:val="BodyText"/>
        <w:numPr>
          <w:ilvl w:val="1"/>
          <w:numId w:val="58"/>
        </w:numPr>
      </w:pPr>
      <w:r w:rsidRPr="005D6A3F">
        <w:rPr>
          <w:b/>
          <w:bCs/>
        </w:rPr>
        <w:t>Simplicity:</w:t>
      </w:r>
      <w:r w:rsidRPr="005D6A3F">
        <w:t xml:space="preserve"> He is not tech-savvy and wants a summary, not raw data. The report must be very clear and visual.</w:t>
      </w:r>
    </w:p>
    <w:p w14:paraId="31783545" w14:textId="77777777" w:rsidR="005D6A3F" w:rsidRPr="005D6A3F" w:rsidRDefault="005D6A3F" w:rsidP="005D6A3F">
      <w:pPr>
        <w:pStyle w:val="BodyText"/>
        <w:numPr>
          <w:ilvl w:val="1"/>
          <w:numId w:val="58"/>
        </w:numPr>
      </w:pPr>
      <w:r w:rsidRPr="005D6A3F">
        <w:rPr>
          <w:b/>
          <w:bCs/>
        </w:rPr>
        <w:t>Accessibility:</w:t>
      </w:r>
      <w:r w:rsidRPr="005D6A3F">
        <w:t xml:space="preserve"> Must be easily readable (larger fonts, clear contrast) to accommodate his age (55).</w:t>
      </w:r>
    </w:p>
    <w:p w14:paraId="6BA075F3" w14:textId="77777777" w:rsidR="005D6A3F" w:rsidRPr="005D6A3F" w:rsidRDefault="005D6A3F" w:rsidP="005D6A3F">
      <w:pPr>
        <w:pStyle w:val="BodyText"/>
        <w:numPr>
          <w:ilvl w:val="0"/>
          <w:numId w:val="58"/>
        </w:numPr>
      </w:pPr>
      <w:r w:rsidRPr="005D6A3F">
        <w:rPr>
          <w:b/>
          <w:bCs/>
        </w:rPr>
        <w:t>Other Info:</w:t>
      </w:r>
      <w:r w:rsidRPr="005D6A3F">
        <w:t xml:space="preserve"> This task directly fulfills his need to check up with everything daily.</w:t>
      </w:r>
    </w:p>
    <w:p w14:paraId="05D9DBF9" w14:textId="77777777" w:rsidR="005D6A3F" w:rsidRPr="005D6A3F" w:rsidRDefault="005D6A3F" w:rsidP="005D6A3F">
      <w:pPr>
        <w:pStyle w:val="BodyText"/>
        <w:ind w:left="360"/>
      </w:pPr>
      <w:r w:rsidRPr="005D6A3F">
        <w:rPr>
          <w:b/>
          <w:bCs/>
        </w:rPr>
        <w:t>Task 2: Analyze Weekly/Monthly Performance</w:t>
      </w:r>
    </w:p>
    <w:p w14:paraId="11D89A21" w14:textId="77777777" w:rsidR="005D6A3F" w:rsidRPr="005D6A3F" w:rsidRDefault="005D6A3F" w:rsidP="005D6A3F">
      <w:pPr>
        <w:pStyle w:val="BodyText"/>
        <w:numPr>
          <w:ilvl w:val="0"/>
          <w:numId w:val="59"/>
        </w:numPr>
      </w:pPr>
      <w:r w:rsidRPr="005D6A3F">
        <w:rPr>
          <w:b/>
          <w:bCs/>
        </w:rPr>
        <w:t>Task &amp; Goal:</w:t>
      </w:r>
      <w:r w:rsidRPr="005D6A3F">
        <w:t xml:space="preserve"> To review the store's financial health in more detail. The goal is to understand profitability, sales trends, and make management decisions.</w:t>
      </w:r>
    </w:p>
    <w:p w14:paraId="3D9DA015" w14:textId="77777777" w:rsidR="005D6A3F" w:rsidRPr="005D6A3F" w:rsidRDefault="005D6A3F" w:rsidP="005D6A3F">
      <w:pPr>
        <w:pStyle w:val="BodyText"/>
        <w:numPr>
          <w:ilvl w:val="0"/>
          <w:numId w:val="59"/>
        </w:numPr>
      </w:pPr>
      <w:r w:rsidRPr="005D6A3F">
        <w:rPr>
          <w:b/>
          <w:bCs/>
        </w:rPr>
        <w:t>Who &amp; Where:</w:t>
      </w:r>
      <w:r w:rsidRPr="005D6A3F">
        <w:t xml:space="preserve"> Mr. Hung (Owner), in his back office, where he can concentrate.</w:t>
      </w:r>
    </w:p>
    <w:p w14:paraId="63131307" w14:textId="77777777" w:rsidR="005D6A3F" w:rsidRPr="005D6A3F" w:rsidRDefault="005D6A3F" w:rsidP="005D6A3F">
      <w:pPr>
        <w:pStyle w:val="BodyText"/>
        <w:numPr>
          <w:ilvl w:val="0"/>
          <w:numId w:val="59"/>
        </w:numPr>
      </w:pPr>
      <w:r w:rsidRPr="005D6A3F">
        <w:rPr>
          <w:b/>
          <w:bCs/>
        </w:rPr>
        <w:t>Frequency:</w:t>
      </w:r>
      <w:r w:rsidRPr="005D6A3F">
        <w:t xml:space="preserve"> Once per week.</w:t>
      </w:r>
    </w:p>
    <w:p w14:paraId="6DCDE5BB" w14:textId="77777777" w:rsidR="005D6A3F" w:rsidRPr="005D6A3F" w:rsidRDefault="005D6A3F" w:rsidP="005D6A3F">
      <w:pPr>
        <w:pStyle w:val="BodyText"/>
        <w:numPr>
          <w:ilvl w:val="0"/>
          <w:numId w:val="59"/>
        </w:numPr>
      </w:pPr>
      <w:r w:rsidRPr="005D6A3F">
        <w:rPr>
          <w:b/>
          <w:bCs/>
        </w:rPr>
        <w:t>Constraints:</w:t>
      </w:r>
    </w:p>
    <w:p w14:paraId="0EF3303F" w14:textId="77777777" w:rsidR="005D6A3F" w:rsidRPr="005D6A3F" w:rsidRDefault="005D6A3F" w:rsidP="005D6A3F">
      <w:pPr>
        <w:pStyle w:val="BodyText"/>
        <w:numPr>
          <w:ilvl w:val="1"/>
          <w:numId w:val="59"/>
        </w:numPr>
      </w:pPr>
      <w:r w:rsidRPr="005D6A3F">
        <w:rPr>
          <w:b/>
          <w:bCs/>
        </w:rPr>
        <w:t>Clarity:</w:t>
      </w:r>
      <w:r w:rsidRPr="005D6A3F">
        <w:t xml:space="preserve"> Reports must be understandable to someone with basic accounting skills, not an expert.</w:t>
      </w:r>
    </w:p>
    <w:p w14:paraId="228E975D" w14:textId="77777777" w:rsidR="005D6A3F" w:rsidRPr="005D6A3F" w:rsidRDefault="005D6A3F" w:rsidP="005D6A3F">
      <w:pPr>
        <w:pStyle w:val="BodyText"/>
        <w:numPr>
          <w:ilvl w:val="1"/>
          <w:numId w:val="59"/>
        </w:numPr>
      </w:pPr>
      <w:r w:rsidRPr="005D6A3F">
        <w:rPr>
          <w:b/>
          <w:bCs/>
        </w:rPr>
        <w:t>Actionable Insights:</w:t>
      </w:r>
      <w:r w:rsidRPr="005D6A3F">
        <w:t xml:space="preserve"> He expects the app to </w:t>
      </w:r>
      <w:r w:rsidRPr="005D6A3F">
        <w:rPr>
          <w:i/>
          <w:iCs/>
        </w:rPr>
        <w:t>help</w:t>
      </w:r>
      <w:r w:rsidRPr="005D6A3F">
        <w:t xml:space="preserve"> him manage. He would find high value in </w:t>
      </w:r>
      <w:r w:rsidRPr="005D6A3F">
        <w:rPr>
          <w:b/>
          <w:bCs/>
        </w:rPr>
        <w:t>"AI-Assisted Financial Insights"</w:t>
      </w:r>
      <w:r w:rsidRPr="005D6A3F">
        <w:t xml:space="preserve"> ("Sales dropped 15% this week, correlated with low stock...") because it tells him why something happened.</w:t>
      </w:r>
    </w:p>
    <w:p w14:paraId="53518048" w14:textId="77777777" w:rsidR="005D6A3F" w:rsidRPr="005D6A3F" w:rsidRDefault="005D6A3F" w:rsidP="005D6A3F">
      <w:pPr>
        <w:pStyle w:val="BodyText"/>
        <w:ind w:left="360"/>
      </w:pPr>
      <w:r w:rsidRPr="005D6A3F">
        <w:rPr>
          <w:b/>
          <w:bCs/>
        </w:rPr>
        <w:t>Task 3: Monitor and Manage Inventory</w:t>
      </w:r>
    </w:p>
    <w:p w14:paraId="78B33E84" w14:textId="77777777" w:rsidR="005D6A3F" w:rsidRPr="005D6A3F" w:rsidRDefault="005D6A3F" w:rsidP="005D6A3F">
      <w:pPr>
        <w:pStyle w:val="BodyText"/>
        <w:numPr>
          <w:ilvl w:val="0"/>
          <w:numId w:val="60"/>
        </w:numPr>
      </w:pPr>
      <w:r w:rsidRPr="005D6A3F">
        <w:rPr>
          <w:b/>
          <w:bCs/>
        </w:rPr>
        <w:t>Task &amp; Goal:</w:t>
      </w:r>
      <w:r w:rsidRPr="005D6A3F">
        <w:t xml:space="preserve"> To ensure the store is not losing money from stock issues. The goal is to prevent stockouts of popular items and avoid losses from expired goods.</w:t>
      </w:r>
    </w:p>
    <w:p w14:paraId="0F725188" w14:textId="77777777" w:rsidR="005D6A3F" w:rsidRPr="005D6A3F" w:rsidRDefault="005D6A3F" w:rsidP="005D6A3F">
      <w:pPr>
        <w:pStyle w:val="BodyText"/>
        <w:numPr>
          <w:ilvl w:val="0"/>
          <w:numId w:val="60"/>
        </w:numPr>
      </w:pPr>
      <w:r w:rsidRPr="005D6A3F">
        <w:rPr>
          <w:b/>
          <w:bCs/>
        </w:rPr>
        <w:t>Who &amp; Where:</w:t>
      </w:r>
      <w:r w:rsidRPr="005D6A3F">
        <w:t xml:space="preserve"> Mr. Hung (Owner), in his back office or on the shop floor (with a mobile device).</w:t>
      </w:r>
    </w:p>
    <w:p w14:paraId="2FAE8062" w14:textId="77777777" w:rsidR="005D6A3F" w:rsidRPr="005D6A3F" w:rsidRDefault="005D6A3F" w:rsidP="005D6A3F">
      <w:pPr>
        <w:pStyle w:val="BodyText"/>
        <w:numPr>
          <w:ilvl w:val="0"/>
          <w:numId w:val="60"/>
        </w:numPr>
      </w:pPr>
      <w:r w:rsidRPr="005D6A3F">
        <w:rPr>
          <w:b/>
          <w:bCs/>
        </w:rPr>
        <w:t>Frequency:</w:t>
      </w:r>
      <w:r w:rsidRPr="005D6A3F">
        <w:t xml:space="preserve"> Ad-hoc. He will likely perform this task </w:t>
      </w:r>
      <w:r w:rsidRPr="005D6A3F">
        <w:rPr>
          <w:i/>
          <w:iCs/>
        </w:rPr>
        <w:t>reactively</w:t>
      </w:r>
      <w:r w:rsidRPr="005D6A3F">
        <w:t xml:space="preserve"> when the system alerts him.</w:t>
      </w:r>
    </w:p>
    <w:p w14:paraId="54800F5C" w14:textId="77777777" w:rsidR="005D6A3F" w:rsidRPr="005D6A3F" w:rsidRDefault="005D6A3F" w:rsidP="005D6A3F">
      <w:pPr>
        <w:pStyle w:val="BodyText"/>
        <w:numPr>
          <w:ilvl w:val="0"/>
          <w:numId w:val="60"/>
        </w:numPr>
      </w:pPr>
      <w:r w:rsidRPr="005D6A3F">
        <w:rPr>
          <w:b/>
          <w:bCs/>
        </w:rPr>
        <w:t>Constraints:</w:t>
      </w:r>
    </w:p>
    <w:p w14:paraId="4FDA1B81" w14:textId="77777777" w:rsidR="005D6A3F" w:rsidRPr="005D6A3F" w:rsidRDefault="005D6A3F" w:rsidP="005D6A3F">
      <w:pPr>
        <w:pStyle w:val="BodyText"/>
        <w:numPr>
          <w:ilvl w:val="1"/>
          <w:numId w:val="60"/>
        </w:numPr>
      </w:pPr>
      <w:r w:rsidRPr="005D6A3F">
        <w:rPr>
          <w:b/>
          <w:bCs/>
        </w:rPr>
        <w:t>Proactivity:</w:t>
      </w:r>
      <w:r w:rsidRPr="005D6A3F">
        <w:t xml:space="preserve"> As one person, he cannot manually check everything. This task is only feasible because of system-driven alerts</w:t>
      </w:r>
    </w:p>
    <w:p w14:paraId="7D5E10F5" w14:textId="77777777" w:rsidR="005D6A3F" w:rsidRPr="005D6A3F" w:rsidRDefault="005D6A3F" w:rsidP="005D6A3F">
      <w:pPr>
        <w:pStyle w:val="BodyText"/>
        <w:numPr>
          <w:ilvl w:val="1"/>
          <w:numId w:val="60"/>
        </w:numPr>
      </w:pPr>
      <w:r w:rsidRPr="005D6A3F">
        <w:rPr>
          <w:b/>
          <w:bCs/>
        </w:rPr>
        <w:t>Other Info:</w:t>
      </w:r>
      <w:r w:rsidRPr="005D6A3F">
        <w:t xml:space="preserve"> This is a core function that directly addresses his main goal of keeping an eye on the stock.</w:t>
      </w:r>
    </w:p>
    <w:p w14:paraId="1CBD72D4" w14:textId="391EEB32" w:rsidR="005D6A3F" w:rsidRPr="005D6A3F" w:rsidRDefault="005D6A3F" w:rsidP="005D6A3F">
      <w:pPr>
        <w:pStyle w:val="BodyText"/>
        <w:ind w:left="360"/>
      </w:pPr>
      <w:r w:rsidRPr="005D6A3F">
        <w:rPr>
          <w:b/>
          <w:bCs/>
        </w:rPr>
        <w:t>Task 4: Investigate Discrepancy</w:t>
      </w:r>
    </w:p>
    <w:p w14:paraId="2AEAF12E" w14:textId="77777777" w:rsidR="005D6A3F" w:rsidRPr="005D6A3F" w:rsidRDefault="005D6A3F" w:rsidP="005D6A3F">
      <w:pPr>
        <w:pStyle w:val="BodyText"/>
        <w:numPr>
          <w:ilvl w:val="0"/>
          <w:numId w:val="61"/>
        </w:numPr>
      </w:pPr>
      <w:r w:rsidRPr="005D6A3F">
        <w:rPr>
          <w:b/>
          <w:bCs/>
        </w:rPr>
        <w:t>Task &amp; Goal:</w:t>
      </w:r>
      <w:r w:rsidRPr="005D6A3F">
        <w:t xml:space="preserve"> To investigate an anomaly, such as a cash drawer being short, a "ghost" stock loss, or a suspicious transaction. The goal is to find out </w:t>
      </w:r>
      <w:r w:rsidRPr="005D6A3F">
        <w:rPr>
          <w:i/>
          <w:iCs/>
        </w:rPr>
        <w:t>what</w:t>
      </w:r>
      <w:r w:rsidRPr="005D6A3F">
        <w:t xml:space="preserve"> happened, </w:t>
      </w:r>
      <w:r w:rsidRPr="005D6A3F">
        <w:rPr>
          <w:i/>
          <w:iCs/>
        </w:rPr>
        <w:t>who</w:t>
      </w:r>
      <w:r w:rsidRPr="005D6A3F">
        <w:t xml:space="preserve"> did it, and </w:t>
      </w:r>
      <w:r w:rsidRPr="005D6A3F">
        <w:rPr>
          <w:i/>
          <w:iCs/>
        </w:rPr>
        <w:t>when</w:t>
      </w:r>
      <w:r w:rsidRPr="005D6A3F">
        <w:t>.</w:t>
      </w:r>
    </w:p>
    <w:p w14:paraId="1233341A" w14:textId="77777777" w:rsidR="005D6A3F" w:rsidRPr="005D6A3F" w:rsidRDefault="005D6A3F" w:rsidP="005D6A3F">
      <w:pPr>
        <w:pStyle w:val="BodyText"/>
        <w:numPr>
          <w:ilvl w:val="0"/>
          <w:numId w:val="61"/>
        </w:numPr>
      </w:pPr>
      <w:r w:rsidRPr="005D6A3F">
        <w:rPr>
          <w:b/>
          <w:bCs/>
        </w:rPr>
        <w:t>Who &amp; Where:</w:t>
      </w:r>
      <w:r w:rsidRPr="005D6A3F">
        <w:t xml:space="preserve"> Mr. Hung (Owner/Admin), in his back office.</w:t>
      </w:r>
    </w:p>
    <w:p w14:paraId="51627A5F" w14:textId="77777777" w:rsidR="005D6A3F" w:rsidRPr="005D6A3F" w:rsidRDefault="005D6A3F" w:rsidP="005D6A3F">
      <w:pPr>
        <w:pStyle w:val="BodyText"/>
        <w:numPr>
          <w:ilvl w:val="0"/>
          <w:numId w:val="61"/>
        </w:numPr>
      </w:pPr>
      <w:r w:rsidRPr="005D6A3F">
        <w:rPr>
          <w:b/>
          <w:bCs/>
        </w:rPr>
        <w:t>Frequency:</w:t>
      </w:r>
      <w:r w:rsidRPr="005D6A3F">
        <w:t xml:space="preserve"> Low. Only when a problem is suspected or reported.</w:t>
      </w:r>
    </w:p>
    <w:p w14:paraId="49FD7FCE" w14:textId="77777777" w:rsidR="005D6A3F" w:rsidRPr="005D6A3F" w:rsidRDefault="005D6A3F" w:rsidP="005D6A3F">
      <w:pPr>
        <w:pStyle w:val="BodyText"/>
        <w:numPr>
          <w:ilvl w:val="0"/>
          <w:numId w:val="61"/>
        </w:numPr>
      </w:pPr>
      <w:r w:rsidRPr="005D6A3F">
        <w:rPr>
          <w:b/>
          <w:bCs/>
        </w:rPr>
        <w:t>Constraints:</w:t>
      </w:r>
    </w:p>
    <w:p w14:paraId="1D1CCDE4" w14:textId="77777777" w:rsidR="005D6A3F" w:rsidRPr="005D6A3F" w:rsidRDefault="005D6A3F" w:rsidP="005D6A3F">
      <w:pPr>
        <w:pStyle w:val="BodyText"/>
        <w:numPr>
          <w:ilvl w:val="1"/>
          <w:numId w:val="61"/>
        </w:numPr>
      </w:pPr>
      <w:r w:rsidRPr="005D6A3F">
        <w:rPr>
          <w:b/>
          <w:bCs/>
        </w:rPr>
        <w:t>Permissions:</w:t>
      </w:r>
      <w:r w:rsidRPr="005D6A3F">
        <w:t xml:space="preserve"> This requires high-level </w:t>
      </w:r>
      <w:r w:rsidRPr="005D6A3F">
        <w:rPr>
          <w:b/>
          <w:bCs/>
        </w:rPr>
        <w:t>Admin</w:t>
      </w:r>
      <w:r w:rsidRPr="005D6A3F">
        <w:t xml:space="preserve"> permission.</w:t>
      </w:r>
    </w:p>
    <w:p w14:paraId="38F08B31" w14:textId="75136550" w:rsidR="005D6A3F" w:rsidRPr="005D6A3F" w:rsidRDefault="005D6A3F" w:rsidP="005D6A3F">
      <w:pPr>
        <w:pStyle w:val="BodyText"/>
        <w:numPr>
          <w:ilvl w:val="1"/>
          <w:numId w:val="61"/>
        </w:numPr>
      </w:pPr>
      <w:r w:rsidRPr="005D6A3F">
        <w:rPr>
          <w:b/>
          <w:bCs/>
        </w:rPr>
        <w:t>Data Integrity:</w:t>
      </w:r>
      <w:r w:rsidRPr="005D6A3F">
        <w:t xml:space="preserve"> This task is only possible because the system has an </w:t>
      </w:r>
      <w:r w:rsidRPr="005D6A3F">
        <w:rPr>
          <w:b/>
          <w:bCs/>
        </w:rPr>
        <w:t>"Immutable Ledger"</w:t>
      </w:r>
      <w:r w:rsidRPr="005D6A3F">
        <w:t xml:space="preserve"> where transactions </w:t>
      </w:r>
      <w:r w:rsidRPr="005D6A3F">
        <w:rPr>
          <w:i/>
          <w:iCs/>
        </w:rPr>
        <w:t>cannot</w:t>
      </w:r>
      <w:r w:rsidRPr="005D6A3F">
        <w:t xml:space="preserve"> be deleted.</w:t>
      </w:r>
    </w:p>
    <w:p w14:paraId="5ADE2C1A" w14:textId="77777777" w:rsidR="00FB530F" w:rsidRPr="00FB530F" w:rsidRDefault="00FB530F" w:rsidP="00FB530F">
      <w:pPr>
        <w:pStyle w:val="BodyText"/>
      </w:pPr>
    </w:p>
    <w:p w14:paraId="1402F3EA" w14:textId="77777777" w:rsidR="00F81399" w:rsidRDefault="000439F1">
      <w:pPr>
        <w:pStyle w:val="Heading2"/>
      </w:pPr>
      <w:bookmarkStart w:id="34" w:name="_Toc452813589"/>
      <w:bookmarkStart w:id="35" w:name="_Toc512930914"/>
      <w:bookmarkStart w:id="36" w:name="_Toc477214793"/>
      <w:r>
        <w:t>Alternatives and Competition</w:t>
      </w:r>
      <w:bookmarkEnd w:id="34"/>
      <w:bookmarkEnd w:id="35"/>
      <w:bookmarkEnd w:id="36"/>
    </w:p>
    <w:p w14:paraId="234C67E8" w14:textId="77777777" w:rsidR="001B394E" w:rsidRPr="001B394E" w:rsidRDefault="001B394E" w:rsidP="001B394E">
      <w:pPr>
        <w:pStyle w:val="BodyText"/>
        <w:ind w:left="0"/>
        <w:rPr>
          <w:b/>
          <w:bCs/>
          <w:sz w:val="22"/>
          <w:szCs w:val="22"/>
        </w:rPr>
      </w:pPr>
      <w:r w:rsidRPr="001B394E">
        <w:rPr>
          <w:b/>
          <w:bCs/>
          <w:sz w:val="22"/>
          <w:szCs w:val="22"/>
        </w:rPr>
        <w:t>Alternative 1: Manual (Pen and Paper)</w:t>
      </w:r>
    </w:p>
    <w:p w14:paraId="453AE1A2" w14:textId="77777777" w:rsidR="001B394E" w:rsidRPr="001B394E" w:rsidRDefault="001B394E" w:rsidP="001B394E">
      <w:pPr>
        <w:pStyle w:val="BodyText"/>
      </w:pPr>
      <w:r w:rsidRPr="001B394E">
        <w:t>This is the "status quo" solution, involving handwritten ledgers, notebooks, and manual calculations for sales, expenses, and inventory.</w:t>
      </w:r>
    </w:p>
    <w:p w14:paraId="7EEEE016" w14:textId="77777777" w:rsidR="001B394E" w:rsidRPr="001B394E" w:rsidRDefault="001B394E" w:rsidP="001B394E">
      <w:pPr>
        <w:pStyle w:val="BodyText"/>
        <w:numPr>
          <w:ilvl w:val="0"/>
          <w:numId w:val="62"/>
        </w:numPr>
        <w:rPr>
          <w:b/>
          <w:bCs/>
        </w:rPr>
      </w:pPr>
      <w:r w:rsidRPr="001B394E">
        <w:rPr>
          <w:b/>
          <w:bCs/>
        </w:rPr>
        <w:t>Strengths</w:t>
      </w:r>
    </w:p>
    <w:p w14:paraId="2D179CD6" w14:textId="77777777" w:rsidR="001B394E" w:rsidRPr="001B394E" w:rsidRDefault="001B394E" w:rsidP="001B394E">
      <w:pPr>
        <w:pStyle w:val="BodyText"/>
        <w:numPr>
          <w:ilvl w:val="1"/>
          <w:numId w:val="62"/>
        </w:numPr>
      </w:pPr>
      <w:r w:rsidRPr="001B394E">
        <w:rPr>
          <w:b/>
          <w:bCs/>
        </w:rPr>
        <w:t>Familiarity and Comfort:</w:t>
      </w:r>
      <w:r w:rsidRPr="001B394E">
        <w:t xml:space="preserve"> It's tangible, easy to use and there is zero technological learning curve.</w:t>
      </w:r>
    </w:p>
    <w:p w14:paraId="7DE8867E" w14:textId="77777777" w:rsidR="001B394E" w:rsidRPr="001B394E" w:rsidRDefault="001B394E" w:rsidP="001B394E">
      <w:pPr>
        <w:pStyle w:val="BodyText"/>
        <w:numPr>
          <w:ilvl w:val="1"/>
          <w:numId w:val="62"/>
        </w:numPr>
      </w:pPr>
      <w:r w:rsidRPr="001B394E">
        <w:rPr>
          <w:b/>
          <w:bCs/>
        </w:rPr>
        <w:t>Low Cost:</w:t>
      </w:r>
      <w:r w:rsidRPr="001B394E">
        <w:t xml:space="preserve"> The only investment is notebooks, pens, and a calculator.</w:t>
      </w:r>
    </w:p>
    <w:p w14:paraId="5C7C9E49" w14:textId="77777777" w:rsidR="001B394E" w:rsidRPr="001B394E" w:rsidRDefault="001B394E" w:rsidP="001B394E">
      <w:pPr>
        <w:pStyle w:val="BodyText"/>
        <w:numPr>
          <w:ilvl w:val="1"/>
          <w:numId w:val="62"/>
        </w:numPr>
      </w:pPr>
      <w:r w:rsidRPr="001B394E">
        <w:rPr>
          <w:b/>
          <w:bCs/>
        </w:rPr>
        <w:t>Perceived Simplicity:</w:t>
      </w:r>
      <w:r w:rsidRPr="001B394E">
        <w:t xml:space="preserve"> It's a straightforward system that doesn't rely on electricity, internet, or software updates.</w:t>
      </w:r>
    </w:p>
    <w:p w14:paraId="3EA9CCFE" w14:textId="77777777" w:rsidR="001B394E" w:rsidRDefault="001B394E" w:rsidP="001B394E">
      <w:pPr>
        <w:pStyle w:val="BodyText"/>
        <w:numPr>
          <w:ilvl w:val="0"/>
          <w:numId w:val="62"/>
        </w:numPr>
        <w:rPr>
          <w:b/>
          <w:bCs/>
        </w:rPr>
      </w:pPr>
      <w:r w:rsidRPr="001B394E">
        <w:rPr>
          <w:b/>
          <w:bCs/>
        </w:rPr>
        <w:t>Weaknesses</w:t>
      </w:r>
    </w:p>
    <w:p w14:paraId="7E01EB04" w14:textId="17B2BA82" w:rsidR="001B394E" w:rsidRPr="001B394E" w:rsidRDefault="001B394E" w:rsidP="001B394E">
      <w:pPr>
        <w:pStyle w:val="BodyText"/>
        <w:numPr>
          <w:ilvl w:val="1"/>
          <w:numId w:val="62"/>
        </w:numPr>
        <w:rPr>
          <w:b/>
          <w:bCs/>
        </w:rPr>
      </w:pPr>
      <w:r w:rsidRPr="001B394E">
        <w:rPr>
          <w:b/>
          <w:bCs/>
        </w:rPr>
        <w:t>Extremely Time-Consuming:</w:t>
      </w:r>
      <w:r w:rsidRPr="001B394E">
        <w:t xml:space="preserve"> The user must manually add up columns to get daily or weekly totals, which is slow and tedious. This directly contradicts their need for quick, summarized reports.</w:t>
      </w:r>
    </w:p>
    <w:p w14:paraId="2AA205FF" w14:textId="77777777" w:rsidR="001B394E" w:rsidRPr="001B394E" w:rsidRDefault="001B394E" w:rsidP="001B394E">
      <w:pPr>
        <w:pStyle w:val="BodyText"/>
        <w:numPr>
          <w:ilvl w:val="1"/>
          <w:numId w:val="62"/>
        </w:numPr>
      </w:pPr>
      <w:r w:rsidRPr="001B394E">
        <w:rPr>
          <w:b/>
          <w:bCs/>
        </w:rPr>
        <w:t>High Risk of Fraud/Theft:</w:t>
      </w:r>
      <w:r w:rsidRPr="001B394E">
        <w:t xml:space="preserve"> An employee can easily forget to record a sale, pocket the cash, and there is no audit trail. Entries can be faked or altered.</w:t>
      </w:r>
    </w:p>
    <w:p w14:paraId="24CCBFC3" w14:textId="77777777" w:rsidR="001B394E" w:rsidRPr="001B394E" w:rsidRDefault="001B394E" w:rsidP="001B394E">
      <w:pPr>
        <w:pStyle w:val="BodyText"/>
        <w:numPr>
          <w:ilvl w:val="1"/>
          <w:numId w:val="62"/>
        </w:numPr>
      </w:pPr>
      <w:r w:rsidRPr="001B394E">
        <w:rPr>
          <w:b/>
          <w:bCs/>
        </w:rPr>
        <w:t>Prone to Human Error:</w:t>
      </w:r>
      <w:r w:rsidRPr="001B394E">
        <w:t xml:space="preserve"> Simple math mistakes can happen easily, throwing off all numbers. Finding these errors is very difficult.</w:t>
      </w:r>
    </w:p>
    <w:p w14:paraId="5DE55130" w14:textId="4E1ECD56" w:rsidR="001B394E" w:rsidRPr="001B394E" w:rsidRDefault="001B394E" w:rsidP="001B394E">
      <w:pPr>
        <w:pStyle w:val="BodyText"/>
        <w:numPr>
          <w:ilvl w:val="1"/>
          <w:numId w:val="62"/>
        </w:numPr>
      </w:pPr>
      <w:r w:rsidRPr="001B394E">
        <w:rPr>
          <w:b/>
          <w:bCs/>
        </w:rPr>
        <w:t>No Real-Time Data:</w:t>
      </w:r>
      <w:r w:rsidRPr="001B394E">
        <w:t xml:space="preserve"> Can't get a quick snapshot of the business. To know sales, one must physically be there and add up the notebook.</w:t>
      </w:r>
    </w:p>
    <w:p w14:paraId="416884DD" w14:textId="77777777" w:rsidR="001B394E" w:rsidRPr="001B394E" w:rsidRDefault="001B394E" w:rsidP="001B394E">
      <w:pPr>
        <w:pStyle w:val="BodyText"/>
        <w:numPr>
          <w:ilvl w:val="1"/>
          <w:numId w:val="62"/>
        </w:numPr>
      </w:pPr>
      <w:r w:rsidRPr="001B394E">
        <w:rPr>
          <w:b/>
          <w:bCs/>
        </w:rPr>
        <w:t>No Automation:</w:t>
      </w:r>
      <w:r w:rsidRPr="001B394E">
        <w:t xml:space="preserve"> The system cannot provide Low Stock Alerts or Expiration Date Monitoring. One must check all inventory manually.</w:t>
      </w:r>
    </w:p>
    <w:p w14:paraId="61BDF7BD" w14:textId="77777777" w:rsidR="001B394E" w:rsidRPr="001B394E" w:rsidRDefault="001B394E" w:rsidP="001B394E">
      <w:pPr>
        <w:pStyle w:val="BodyText"/>
        <w:numPr>
          <w:ilvl w:val="1"/>
          <w:numId w:val="62"/>
        </w:numPr>
      </w:pPr>
      <w:r w:rsidRPr="001B394E">
        <w:rPr>
          <w:b/>
          <w:bCs/>
        </w:rPr>
        <w:t>Unscalable:</w:t>
      </w:r>
      <w:r w:rsidRPr="001B394E">
        <w:t xml:space="preserve"> As the store grows, it becomes impossible to handle everything on paper.</w:t>
      </w:r>
    </w:p>
    <w:p w14:paraId="4FD5E540" w14:textId="0FE1A1FF" w:rsidR="001B394E" w:rsidRPr="001B394E" w:rsidRDefault="001B394E" w:rsidP="001B394E">
      <w:pPr>
        <w:pStyle w:val="BodyText"/>
        <w:ind w:left="0"/>
        <w:rPr>
          <w:b/>
          <w:bCs/>
          <w:sz w:val="22"/>
          <w:szCs w:val="22"/>
        </w:rPr>
      </w:pPr>
      <w:r w:rsidRPr="001B394E">
        <w:rPr>
          <w:b/>
          <w:bCs/>
          <w:sz w:val="22"/>
          <w:szCs w:val="22"/>
        </w:rPr>
        <w:t xml:space="preserve">Alternative 2: Simple </w:t>
      </w:r>
      <w:r w:rsidR="00F06F44">
        <w:rPr>
          <w:b/>
          <w:bCs/>
          <w:sz w:val="22"/>
          <w:szCs w:val="22"/>
        </w:rPr>
        <w:t>Spreadsheet</w:t>
      </w:r>
    </w:p>
    <w:p w14:paraId="5BC8AF0D" w14:textId="77777777" w:rsidR="001B394E" w:rsidRPr="001B394E" w:rsidRDefault="001B394E" w:rsidP="001B394E">
      <w:pPr>
        <w:pStyle w:val="BodyText"/>
      </w:pPr>
      <w:r w:rsidRPr="001B394E">
        <w:t>This solution involves using spreadsheet software as a digital ledger to list sales, expenses, and inventory.</w:t>
      </w:r>
    </w:p>
    <w:p w14:paraId="3CF067A8" w14:textId="77777777" w:rsidR="001B394E" w:rsidRPr="001B394E" w:rsidRDefault="001B394E" w:rsidP="001B394E">
      <w:pPr>
        <w:pStyle w:val="BodyText"/>
        <w:numPr>
          <w:ilvl w:val="0"/>
          <w:numId w:val="62"/>
        </w:numPr>
        <w:rPr>
          <w:b/>
          <w:bCs/>
        </w:rPr>
      </w:pPr>
      <w:r w:rsidRPr="001B394E">
        <w:rPr>
          <w:b/>
          <w:bCs/>
        </w:rPr>
        <w:t>Strengths </w:t>
      </w:r>
    </w:p>
    <w:p w14:paraId="6DC55B04" w14:textId="77777777" w:rsidR="001B394E" w:rsidRPr="001B394E" w:rsidRDefault="001B394E" w:rsidP="001B394E">
      <w:pPr>
        <w:pStyle w:val="BodyText"/>
        <w:numPr>
          <w:ilvl w:val="1"/>
          <w:numId w:val="62"/>
        </w:numPr>
      </w:pPr>
      <w:r w:rsidRPr="001B394E">
        <w:rPr>
          <w:b/>
          <w:bCs/>
        </w:rPr>
        <w:t>Better Reporting:</w:t>
      </w:r>
      <w:r w:rsidRPr="001B394E">
        <w:t xml:space="preserve"> This is a significant step up from paper. Users can use basic formulas (like SUM) to get daily or weekly totals automatically, saving time.</w:t>
      </w:r>
    </w:p>
    <w:p w14:paraId="47419121" w14:textId="4601A2B1" w:rsidR="001B394E" w:rsidRPr="001B394E" w:rsidRDefault="001B394E" w:rsidP="001B394E">
      <w:pPr>
        <w:pStyle w:val="BodyText"/>
        <w:numPr>
          <w:ilvl w:val="1"/>
          <w:numId w:val="62"/>
        </w:numPr>
      </w:pPr>
      <w:r w:rsidRPr="001B394E">
        <w:rPr>
          <w:b/>
          <w:bCs/>
        </w:rPr>
        <w:t>Low Cost:</w:t>
      </w:r>
      <w:r w:rsidRPr="001B394E">
        <w:t xml:space="preserve"> Many programs are free, while Microsoft Office is relatively cheap.</w:t>
      </w:r>
    </w:p>
    <w:p w14:paraId="39696F63" w14:textId="77777777" w:rsidR="001B394E" w:rsidRPr="001B394E" w:rsidRDefault="001B394E" w:rsidP="001B394E">
      <w:pPr>
        <w:pStyle w:val="BodyText"/>
        <w:numPr>
          <w:ilvl w:val="1"/>
          <w:numId w:val="62"/>
        </w:numPr>
      </w:pPr>
      <w:r w:rsidRPr="001B394E">
        <w:rPr>
          <w:b/>
          <w:bCs/>
        </w:rPr>
        <w:t>Searchable:</w:t>
      </w:r>
      <w:r w:rsidRPr="001B394E">
        <w:t xml:space="preserve"> One can easily search for transactions, which is an improvement over flipping through notebook pages.</w:t>
      </w:r>
    </w:p>
    <w:p w14:paraId="1CE2FEFC" w14:textId="77777777" w:rsidR="001B394E" w:rsidRPr="001B394E" w:rsidRDefault="001B394E" w:rsidP="001B394E">
      <w:pPr>
        <w:pStyle w:val="BodyText"/>
        <w:numPr>
          <w:ilvl w:val="0"/>
          <w:numId w:val="62"/>
        </w:numPr>
        <w:rPr>
          <w:b/>
          <w:bCs/>
        </w:rPr>
      </w:pPr>
      <w:r w:rsidRPr="001B394E">
        <w:rPr>
          <w:b/>
          <w:bCs/>
        </w:rPr>
        <w:t>Weaknesses </w:t>
      </w:r>
    </w:p>
    <w:p w14:paraId="4B5CD11A" w14:textId="77777777" w:rsidR="001B394E" w:rsidRPr="001B394E" w:rsidRDefault="001B394E" w:rsidP="001B394E">
      <w:pPr>
        <w:pStyle w:val="BodyText"/>
        <w:numPr>
          <w:ilvl w:val="1"/>
          <w:numId w:val="62"/>
        </w:numPr>
      </w:pPr>
      <w:r w:rsidRPr="001B394E">
        <w:rPr>
          <w:b/>
          <w:bCs/>
        </w:rPr>
        <w:t>Does NOT Solve Fraud:</w:t>
      </w:r>
      <w:r w:rsidRPr="001B394E">
        <w:t xml:space="preserve"> This is the critical weakness. A cashier can still easily change a number in a cell, delete a row, or "forget" to enter a sale.</w:t>
      </w:r>
    </w:p>
    <w:p w14:paraId="42CEBE31" w14:textId="563DBF59" w:rsidR="001B394E" w:rsidRPr="001B394E" w:rsidRDefault="001B394E" w:rsidP="001B394E">
      <w:pPr>
        <w:pStyle w:val="BodyText"/>
        <w:numPr>
          <w:ilvl w:val="1"/>
          <w:numId w:val="62"/>
        </w:numPr>
      </w:pPr>
      <w:r w:rsidRPr="001B394E">
        <w:rPr>
          <w:b/>
          <w:bCs/>
        </w:rPr>
        <w:t>No Real-Time POS:</w:t>
      </w:r>
      <w:r w:rsidRPr="001B394E">
        <w:t xml:space="preserve"> It is not a Point-of-Sale system. The cashier cannot use Excel to check out customers quickly. This means data entry is </w:t>
      </w:r>
      <w:r w:rsidRPr="001B394E">
        <w:rPr>
          <w:i/>
          <w:iCs/>
        </w:rPr>
        <w:t>still</w:t>
      </w:r>
      <w:r w:rsidRPr="001B394E">
        <w:t xml:space="preserve"> a separate, manual task (e.g., typing in sales at the end of the day), which is slow and introduces errors.</w:t>
      </w:r>
    </w:p>
    <w:p w14:paraId="10633F49" w14:textId="77777777" w:rsidR="001B394E" w:rsidRPr="001B394E" w:rsidRDefault="001B394E" w:rsidP="001B394E">
      <w:pPr>
        <w:pStyle w:val="BodyText"/>
        <w:numPr>
          <w:ilvl w:val="1"/>
          <w:numId w:val="62"/>
        </w:numPr>
      </w:pPr>
      <w:r w:rsidRPr="001B394E">
        <w:rPr>
          <w:b/>
          <w:bCs/>
        </w:rPr>
        <w:t>Unlinked Data:</w:t>
      </w:r>
      <w:r w:rsidRPr="001B394E">
        <w:t xml:space="preserve"> A sale entered on the Sales sheet does not automatically decrease the item on the Inventory sheet. </w:t>
      </w:r>
    </w:p>
    <w:p w14:paraId="4A7F930F" w14:textId="2856A111" w:rsidR="001B394E" w:rsidRPr="001B394E" w:rsidRDefault="001B394E" w:rsidP="001B394E">
      <w:pPr>
        <w:pStyle w:val="BodyText"/>
        <w:numPr>
          <w:ilvl w:val="1"/>
          <w:numId w:val="62"/>
        </w:numPr>
      </w:pPr>
      <w:r w:rsidRPr="001B394E">
        <w:rPr>
          <w:b/>
          <w:bCs/>
        </w:rPr>
        <w:lastRenderedPageBreak/>
        <w:t>No Automated Insights:</w:t>
      </w:r>
      <w:r w:rsidRPr="001B394E">
        <w:t xml:space="preserve"> Excel cannot automatically generate Financial Insights or predict stock shortages. The user still must manually analyze the numbers, which they may not have the technical skill or time for.</w:t>
      </w:r>
    </w:p>
    <w:p w14:paraId="1B39817D" w14:textId="77777777" w:rsidR="001B394E" w:rsidRPr="001B394E" w:rsidRDefault="001B394E" w:rsidP="001B394E">
      <w:pPr>
        <w:pStyle w:val="BodyText"/>
        <w:numPr>
          <w:ilvl w:val="1"/>
          <w:numId w:val="62"/>
        </w:numPr>
      </w:pPr>
      <w:r w:rsidRPr="001B394E">
        <w:rPr>
          <w:b/>
          <w:bCs/>
        </w:rPr>
        <w:t>Data Integrity Issues:</w:t>
      </w:r>
      <w:r w:rsidRPr="001B394E">
        <w:t xml:space="preserve"> If multiple people use the same file, it's easy to create conflicting versions or accidentally overwrite data.</w:t>
      </w:r>
    </w:p>
    <w:p w14:paraId="552C9F46" w14:textId="77777777" w:rsidR="007D1704" w:rsidRPr="007D1704" w:rsidRDefault="007D1704" w:rsidP="007D1704">
      <w:pPr>
        <w:pStyle w:val="BodyText"/>
        <w:ind w:left="0"/>
        <w:rPr>
          <w:b/>
          <w:bCs/>
          <w:sz w:val="22"/>
          <w:szCs w:val="22"/>
        </w:rPr>
      </w:pPr>
      <w:r w:rsidRPr="007D1704">
        <w:rPr>
          <w:b/>
          <w:bCs/>
          <w:sz w:val="22"/>
          <w:szCs w:val="22"/>
        </w:rPr>
        <w:t>Alternative 3: KiotViet</w:t>
      </w:r>
    </w:p>
    <w:p w14:paraId="2BE72536" w14:textId="77777777" w:rsidR="007D1704" w:rsidRPr="007D1704" w:rsidRDefault="007D1704" w:rsidP="007D1704">
      <w:pPr>
        <w:pStyle w:val="BodyText"/>
      </w:pPr>
      <w:r w:rsidRPr="007D1704">
        <w:t>This is an established, dedicated store management system. It's a direct competitor that offers a comprehensive, feature-rich platform for retail management.</w:t>
      </w:r>
    </w:p>
    <w:p w14:paraId="5D8B47DB" w14:textId="77777777" w:rsidR="007D1704" w:rsidRPr="007D1704" w:rsidRDefault="007D1704" w:rsidP="0030554B">
      <w:pPr>
        <w:pStyle w:val="BodyText"/>
        <w:numPr>
          <w:ilvl w:val="0"/>
          <w:numId w:val="68"/>
        </w:numPr>
        <w:rPr>
          <w:b/>
          <w:bCs/>
        </w:rPr>
      </w:pPr>
      <w:r w:rsidRPr="007D1704">
        <w:rPr>
          <w:b/>
          <w:bCs/>
        </w:rPr>
        <w:t>Strengths </w:t>
      </w:r>
    </w:p>
    <w:p w14:paraId="43508216" w14:textId="77777777" w:rsidR="007D1704" w:rsidRPr="007D1704" w:rsidRDefault="007D1704" w:rsidP="007D1704">
      <w:pPr>
        <w:pStyle w:val="BodyText"/>
        <w:numPr>
          <w:ilvl w:val="0"/>
          <w:numId w:val="66"/>
        </w:numPr>
      </w:pPr>
      <w:r w:rsidRPr="007D1704">
        <w:rPr>
          <w:b/>
          <w:bCs/>
        </w:rPr>
        <w:t>Feature-Rich and Mature:</w:t>
      </w:r>
      <w:r w:rsidRPr="007D1704">
        <w:t xml:space="preserve"> As an older product with a long development cycle, it has an extremely wide range of features, covering almost every conceivable retail management task.</w:t>
      </w:r>
    </w:p>
    <w:p w14:paraId="029B648E" w14:textId="77777777" w:rsidR="007D1704" w:rsidRPr="007D1704" w:rsidRDefault="007D1704" w:rsidP="007D1704">
      <w:pPr>
        <w:pStyle w:val="BodyText"/>
        <w:numPr>
          <w:ilvl w:val="0"/>
          <w:numId w:val="66"/>
        </w:numPr>
      </w:pPr>
      <w:r w:rsidRPr="007D1704">
        <w:rPr>
          <w:b/>
          <w:bCs/>
        </w:rPr>
        <w:t>Large Ecosystem:</w:t>
      </w:r>
      <w:r w:rsidRPr="007D1704">
        <w:t xml:space="preserve"> It has established integrations with many third-party businesses, such as shipping partners and banks. This creates an all-in-one solution that VietLedgr will not have in the foreseeable future.</w:t>
      </w:r>
    </w:p>
    <w:p w14:paraId="1E6D57E8" w14:textId="77777777" w:rsidR="007D1704" w:rsidRPr="007D1704" w:rsidRDefault="007D1704" w:rsidP="007D1704">
      <w:pPr>
        <w:pStyle w:val="BodyText"/>
        <w:numPr>
          <w:ilvl w:val="0"/>
          <w:numId w:val="66"/>
        </w:numPr>
      </w:pPr>
      <w:r w:rsidRPr="007D1704">
        <w:rPr>
          <w:b/>
          <w:bCs/>
        </w:rPr>
        <w:t>Market Penetration:</w:t>
      </w:r>
      <w:r w:rsidRPr="007D1704">
        <w:t xml:space="preserve"> It is a well-known and widely used brand in Vietnam, which gives it a strong sense of reliability and market trust.</w:t>
      </w:r>
    </w:p>
    <w:p w14:paraId="63D21B39" w14:textId="77777777" w:rsidR="007D1704" w:rsidRPr="007D1704" w:rsidRDefault="007D1704" w:rsidP="0030554B">
      <w:pPr>
        <w:pStyle w:val="BodyText"/>
        <w:numPr>
          <w:ilvl w:val="0"/>
          <w:numId w:val="53"/>
        </w:numPr>
        <w:rPr>
          <w:b/>
          <w:bCs/>
        </w:rPr>
      </w:pPr>
      <w:r w:rsidRPr="007D1704">
        <w:rPr>
          <w:b/>
          <w:bCs/>
        </w:rPr>
        <w:t>Weaknesses</w:t>
      </w:r>
    </w:p>
    <w:p w14:paraId="0E6B568A" w14:textId="77777777" w:rsidR="007D1704" w:rsidRPr="007D1704" w:rsidRDefault="007D1704" w:rsidP="007D1704">
      <w:pPr>
        <w:pStyle w:val="BodyText"/>
        <w:numPr>
          <w:ilvl w:val="0"/>
          <w:numId w:val="67"/>
        </w:numPr>
      </w:pPr>
      <w:r w:rsidRPr="007D1704">
        <w:rPr>
          <w:b/>
          <w:bCs/>
        </w:rPr>
        <w:t>Feature Bloat:</w:t>
      </w:r>
      <w:r w:rsidRPr="007D1704">
        <w:t xml:space="preserve"> The system suffers from having too many features. A significant portion of its functionalities are complex and will likely never be used by a typical store owner, creating unnecessary clutter.</w:t>
      </w:r>
    </w:p>
    <w:p w14:paraId="46E3B723" w14:textId="77777777" w:rsidR="007D1704" w:rsidRPr="007D1704" w:rsidRDefault="007D1704" w:rsidP="007D1704">
      <w:pPr>
        <w:pStyle w:val="BodyText"/>
        <w:numPr>
          <w:ilvl w:val="0"/>
          <w:numId w:val="67"/>
        </w:numPr>
      </w:pPr>
      <w:r w:rsidRPr="007D1704">
        <w:rPr>
          <w:b/>
          <w:bCs/>
        </w:rPr>
        <w:t>Cluttered and Non-Intuitive UI:</w:t>
      </w:r>
      <w:r w:rsidRPr="007D1704">
        <w:t xml:space="preserve"> Due to its age and different design philosophy, the user interface is generally considered cluttered and non-intuitive.</w:t>
      </w:r>
    </w:p>
    <w:p w14:paraId="6C6F4415" w14:textId="28F58CBD" w:rsidR="001B394E" w:rsidRPr="001B394E" w:rsidRDefault="007D1704" w:rsidP="0030554B">
      <w:pPr>
        <w:pStyle w:val="BodyText"/>
        <w:numPr>
          <w:ilvl w:val="0"/>
          <w:numId w:val="67"/>
        </w:numPr>
      </w:pPr>
      <w:r w:rsidRPr="007D1704">
        <w:rPr>
          <w:b/>
          <w:bCs/>
        </w:rPr>
        <w:t>Steep Learning Curve:</w:t>
      </w:r>
      <w:r w:rsidRPr="007D1704">
        <w:t xml:space="preserve"> As a direct result of its non-intuitive design and feature bloat, it is considered very hard to use, requiring significant time for training and adaptation (a major downside for both the Cashier and the Owner).</w:t>
      </w:r>
    </w:p>
    <w:p w14:paraId="121230E2" w14:textId="77777777" w:rsidR="00F81399" w:rsidRDefault="000439F1">
      <w:pPr>
        <w:pStyle w:val="Heading1"/>
      </w:pPr>
      <w:bookmarkStart w:id="37" w:name="_Toc436203402"/>
      <w:bookmarkStart w:id="38" w:name="_Toc452813596"/>
      <w:bookmarkStart w:id="39" w:name="_Toc512930918"/>
      <w:bookmarkStart w:id="40" w:name="_Toc477214794"/>
      <w:bookmarkEnd w:id="22"/>
      <w:r>
        <w:t>Product Features</w:t>
      </w:r>
      <w:bookmarkEnd w:id="37"/>
      <w:bookmarkEnd w:id="38"/>
      <w:bookmarkEnd w:id="39"/>
      <w:bookmarkEnd w:id="40"/>
    </w:p>
    <w:p w14:paraId="621F729D" w14:textId="5E725857" w:rsidR="00B072CA" w:rsidRDefault="00B072CA" w:rsidP="00B072CA">
      <w:pPr>
        <w:pStyle w:val="BodyText"/>
        <w:ind w:left="0"/>
        <w:rPr>
          <w:b/>
          <w:bCs/>
        </w:rPr>
      </w:pPr>
      <w:r w:rsidRPr="00B072CA">
        <w:rPr>
          <w:b/>
          <w:bCs/>
        </w:rPr>
        <w:t>Inventory &amp; Stock Management</w:t>
      </w:r>
    </w:p>
    <w:p w14:paraId="325EC79C" w14:textId="3EDA8091" w:rsidR="00A87F67" w:rsidRPr="00B072CA" w:rsidRDefault="00A87F67" w:rsidP="00A87F67">
      <w:pPr>
        <w:pStyle w:val="BodyText"/>
        <w:numPr>
          <w:ilvl w:val="0"/>
          <w:numId w:val="39"/>
        </w:numPr>
        <w:rPr>
          <w:b/>
          <w:bCs/>
        </w:rPr>
      </w:pPr>
      <w:r>
        <w:rPr>
          <w:b/>
          <w:bCs/>
        </w:rPr>
        <w:t xml:space="preserve">Stock Management System: </w:t>
      </w:r>
      <w:r>
        <w:t>A database of stock.</w:t>
      </w:r>
    </w:p>
    <w:p w14:paraId="6B7CC9F9" w14:textId="0D464C05" w:rsidR="00B072CA" w:rsidRPr="00B072CA" w:rsidRDefault="00B072CA" w:rsidP="00B072CA">
      <w:pPr>
        <w:pStyle w:val="BodyText"/>
        <w:numPr>
          <w:ilvl w:val="0"/>
          <w:numId w:val="39"/>
        </w:numPr>
      </w:pPr>
      <w:r w:rsidRPr="00B072CA">
        <w:rPr>
          <w:b/>
          <w:bCs/>
        </w:rPr>
        <w:t>Real-time Stock Tracking:</w:t>
      </w:r>
      <w:r w:rsidRPr="00B072CA">
        <w:t xml:space="preserve"> Automatically updates when sales or restocks occur.</w:t>
      </w:r>
    </w:p>
    <w:p w14:paraId="2D5D469A" w14:textId="76B9DE49" w:rsidR="00B072CA" w:rsidRPr="00B072CA" w:rsidRDefault="00B072CA" w:rsidP="00B072CA">
      <w:pPr>
        <w:pStyle w:val="BodyText"/>
        <w:numPr>
          <w:ilvl w:val="0"/>
          <w:numId w:val="39"/>
        </w:numPr>
      </w:pPr>
      <w:r w:rsidRPr="00B072CA">
        <w:rPr>
          <w:b/>
          <w:bCs/>
        </w:rPr>
        <w:t>Low Stock Alerts:</w:t>
      </w:r>
      <w:r w:rsidRPr="00B072CA">
        <w:t xml:space="preserve"> Prediction of stock shortages before they happen (using sales velocity, supplier lead time).</w:t>
      </w:r>
    </w:p>
    <w:p w14:paraId="28CA30D4" w14:textId="1370497C" w:rsidR="00B072CA" w:rsidRDefault="00B072CA" w:rsidP="00B072CA">
      <w:pPr>
        <w:pStyle w:val="BodyText"/>
        <w:numPr>
          <w:ilvl w:val="0"/>
          <w:numId w:val="39"/>
        </w:numPr>
      </w:pPr>
      <w:r w:rsidRPr="00B072CA">
        <w:rPr>
          <w:b/>
          <w:bCs/>
        </w:rPr>
        <w:t>Expiration Date Monitoring:</w:t>
      </w:r>
      <w:r w:rsidRPr="00B072CA">
        <w:t xml:space="preserve"> For perishable goods, system flags near-expiry items and suggests discounts or promotions to clear them.</w:t>
      </w:r>
    </w:p>
    <w:p w14:paraId="105AE0EA" w14:textId="2CD91825" w:rsidR="00A87F67" w:rsidRPr="00B072CA" w:rsidRDefault="00A87F67" w:rsidP="00A87F67">
      <w:pPr>
        <w:pStyle w:val="BodyText"/>
        <w:numPr>
          <w:ilvl w:val="0"/>
          <w:numId w:val="39"/>
        </w:numPr>
      </w:pPr>
      <w:r w:rsidRPr="00B072CA">
        <w:rPr>
          <w:b/>
          <w:bCs/>
        </w:rPr>
        <w:t>Smart Search &amp; Auto-Completion:</w:t>
      </w:r>
      <w:r w:rsidRPr="00B072CA">
        <w:t xml:space="preserve"> Predictive product search (by name, category, or barcode).</w:t>
      </w:r>
    </w:p>
    <w:p w14:paraId="6AF383B9" w14:textId="57BDD611" w:rsidR="00B072CA" w:rsidRPr="00B072CA" w:rsidRDefault="00B072CA" w:rsidP="00B072CA">
      <w:pPr>
        <w:pStyle w:val="BodyText"/>
        <w:ind w:left="0"/>
      </w:pPr>
      <w:r w:rsidRPr="00B072CA">
        <w:rPr>
          <w:b/>
          <w:bCs/>
        </w:rPr>
        <w:t>Transaction Ledger (Immutable Bookkeeping)</w:t>
      </w:r>
    </w:p>
    <w:p w14:paraId="1B1138BC" w14:textId="77777777" w:rsidR="00B072CA" w:rsidRPr="00B072CA" w:rsidRDefault="00B072CA" w:rsidP="00B072CA">
      <w:pPr>
        <w:pStyle w:val="BodyText"/>
        <w:numPr>
          <w:ilvl w:val="0"/>
          <w:numId w:val="42"/>
        </w:numPr>
      </w:pPr>
      <w:r w:rsidRPr="00B072CA">
        <w:rPr>
          <w:b/>
          <w:bCs/>
        </w:rPr>
        <w:t>Immutable Ledger:</w:t>
      </w:r>
      <w:r w:rsidRPr="00B072CA">
        <w:t xml:space="preserve"> Every sale, expense, or adjustment is automatically logged with timestamp, user ID, and device ID.</w:t>
      </w:r>
    </w:p>
    <w:p w14:paraId="7EBA46C1" w14:textId="14256F54" w:rsidR="00B072CA" w:rsidRPr="00B072CA" w:rsidRDefault="00B072CA" w:rsidP="00B072CA">
      <w:pPr>
        <w:pStyle w:val="BodyText"/>
        <w:numPr>
          <w:ilvl w:val="0"/>
          <w:numId w:val="42"/>
        </w:numPr>
      </w:pPr>
      <w:r w:rsidRPr="00B072CA">
        <w:rPr>
          <w:b/>
          <w:bCs/>
        </w:rPr>
        <w:t>No Manual Deletion:</w:t>
      </w:r>
      <w:r w:rsidRPr="00B072CA">
        <w:t xml:space="preserve"> Transactions can be reversed but never deleted or overwritten. Prevent fraud and stealing.</w:t>
      </w:r>
    </w:p>
    <w:p w14:paraId="4B395EBC" w14:textId="77777777" w:rsidR="00B072CA" w:rsidRPr="00B072CA" w:rsidRDefault="00B072CA" w:rsidP="00B072CA">
      <w:pPr>
        <w:pStyle w:val="BodyText"/>
        <w:numPr>
          <w:ilvl w:val="0"/>
          <w:numId w:val="42"/>
        </w:numPr>
      </w:pPr>
      <w:r w:rsidRPr="00B072CA">
        <w:rPr>
          <w:b/>
          <w:bCs/>
        </w:rPr>
        <w:t>Linked Inventory Movement:</w:t>
      </w:r>
      <w:r w:rsidRPr="00B072CA">
        <w:t xml:space="preserve"> Every stock change corresponds to a financial record (no “ghost” stock loss).</w:t>
      </w:r>
    </w:p>
    <w:p w14:paraId="1F396AC4" w14:textId="272B08C3" w:rsidR="00B072CA" w:rsidRPr="00B072CA" w:rsidRDefault="00B072CA" w:rsidP="00B072CA">
      <w:pPr>
        <w:pStyle w:val="BodyText"/>
        <w:numPr>
          <w:ilvl w:val="0"/>
          <w:numId w:val="42"/>
        </w:numPr>
      </w:pPr>
      <w:r w:rsidRPr="00B072CA">
        <w:rPr>
          <w:b/>
          <w:bCs/>
        </w:rPr>
        <w:lastRenderedPageBreak/>
        <w:t>User Roles:</w:t>
      </w:r>
      <w:r w:rsidRPr="00B072CA">
        <w:t xml:space="preserve"> Cashier, Manager, Accountant, Admin, each with explicit permissions.</w:t>
      </w:r>
    </w:p>
    <w:p w14:paraId="038300AD" w14:textId="35AA3870" w:rsidR="00B072CA" w:rsidRPr="00B072CA" w:rsidRDefault="00B072CA" w:rsidP="00B072CA">
      <w:pPr>
        <w:pStyle w:val="BodyText"/>
        <w:numPr>
          <w:ilvl w:val="0"/>
          <w:numId w:val="42"/>
        </w:numPr>
      </w:pPr>
      <w:r w:rsidRPr="00B072CA">
        <w:rPr>
          <w:b/>
          <w:bCs/>
        </w:rPr>
        <w:t xml:space="preserve">Double Entry System: </w:t>
      </w:r>
      <w:r w:rsidRPr="00B072CA">
        <w:t>Clear separation between credit and debit.</w:t>
      </w:r>
      <w:r w:rsidRPr="00B072CA">
        <w:rPr>
          <w:b/>
          <w:bCs/>
        </w:rPr>
        <w:t xml:space="preserve"> </w:t>
      </w:r>
      <w:r w:rsidRPr="00B072CA">
        <w:t xml:space="preserve"> </w:t>
      </w:r>
    </w:p>
    <w:p w14:paraId="50991D9A" w14:textId="1B9257F5" w:rsidR="00B072CA" w:rsidRPr="00B072CA" w:rsidRDefault="00B072CA" w:rsidP="00A87F67">
      <w:pPr>
        <w:pStyle w:val="BodyText"/>
        <w:ind w:left="0"/>
        <w:rPr>
          <w:b/>
          <w:bCs/>
        </w:rPr>
      </w:pPr>
      <w:r w:rsidRPr="00B072CA">
        <w:rPr>
          <w:b/>
          <w:bCs/>
        </w:rPr>
        <w:t>Automated Financial Reporting</w:t>
      </w:r>
    </w:p>
    <w:p w14:paraId="1D11803A" w14:textId="378925DB" w:rsidR="00B072CA" w:rsidRPr="00B072CA" w:rsidRDefault="00B072CA" w:rsidP="00A87F67">
      <w:pPr>
        <w:pStyle w:val="BodyText"/>
        <w:numPr>
          <w:ilvl w:val="0"/>
          <w:numId w:val="44"/>
        </w:numPr>
      </w:pPr>
      <w:r w:rsidRPr="00B072CA">
        <w:rPr>
          <w:b/>
          <w:bCs/>
        </w:rPr>
        <w:t>Daily/Weekly/Monthly Summaries:</w:t>
      </w:r>
      <w:r w:rsidRPr="00B072CA">
        <w:t xml:space="preserve"> Automatically generate sales, expense, and profit reports.</w:t>
      </w:r>
    </w:p>
    <w:p w14:paraId="4370FE65" w14:textId="05022BA6" w:rsidR="00B072CA" w:rsidRPr="00B072CA" w:rsidRDefault="00B072CA" w:rsidP="00A87F67">
      <w:pPr>
        <w:pStyle w:val="BodyText"/>
        <w:numPr>
          <w:ilvl w:val="0"/>
          <w:numId w:val="44"/>
        </w:numPr>
      </w:pPr>
      <w:r w:rsidRPr="00B072CA">
        <w:rPr>
          <w:b/>
          <w:bCs/>
        </w:rPr>
        <w:t>AI-Assisted Financial Insights:</w:t>
      </w:r>
      <w:r w:rsidRPr="00B072CA">
        <w:t xml:space="preserve"> Highlight anomalies (“Sales dropped 15% this week, correlated with low stock in top items”).</w:t>
      </w:r>
    </w:p>
    <w:p w14:paraId="60DC53EA" w14:textId="3AF4D64A" w:rsidR="00B072CA" w:rsidRPr="00B072CA" w:rsidRDefault="00B072CA" w:rsidP="00A87F67">
      <w:pPr>
        <w:pStyle w:val="BodyText"/>
        <w:numPr>
          <w:ilvl w:val="0"/>
          <w:numId w:val="44"/>
        </w:numPr>
      </w:pPr>
      <w:r w:rsidRPr="00B072CA">
        <w:rPr>
          <w:b/>
          <w:bCs/>
        </w:rPr>
        <w:t>Forecasting:</w:t>
      </w:r>
      <w:r w:rsidRPr="00B072CA">
        <w:t xml:space="preserve"> Predict next quarter’s sales or expenses using historical trends.</w:t>
      </w:r>
    </w:p>
    <w:p w14:paraId="7F8C0F12" w14:textId="57AE9006" w:rsidR="00B072CA" w:rsidRPr="00B072CA" w:rsidRDefault="00B072CA" w:rsidP="00A87F67">
      <w:pPr>
        <w:pStyle w:val="BodyText"/>
        <w:numPr>
          <w:ilvl w:val="0"/>
          <w:numId w:val="44"/>
        </w:numPr>
      </w:pPr>
      <w:r w:rsidRPr="00B072CA">
        <w:rPr>
          <w:b/>
          <w:bCs/>
        </w:rPr>
        <w:t>Export &amp; Integration:</w:t>
      </w:r>
      <w:r w:rsidRPr="00B072CA">
        <w:t xml:space="preserve"> Export reports to Excel, PDF, or accounting software like QuickBooks or Xero.</w:t>
      </w:r>
    </w:p>
    <w:p w14:paraId="3B2B284A" w14:textId="79221E5E" w:rsidR="00B072CA" w:rsidRPr="00B072CA" w:rsidRDefault="00A87F67" w:rsidP="00B072CA">
      <w:pPr>
        <w:pStyle w:val="BodyText"/>
        <w:ind w:left="360"/>
      </w:pPr>
      <w:r>
        <w:rPr>
          <w:b/>
          <w:bCs/>
        </w:rPr>
        <w:t xml:space="preserve">-       </w:t>
      </w:r>
      <w:r w:rsidR="00B072CA" w:rsidRPr="00B072CA">
        <w:rPr>
          <w:b/>
          <w:bCs/>
        </w:rPr>
        <w:t>Tax Computation:</w:t>
      </w:r>
      <w:r w:rsidR="00B072CA" w:rsidRPr="00B072CA">
        <w:t xml:space="preserve"> Auto-</w:t>
      </w:r>
      <w:r w:rsidRPr="00B072CA">
        <w:t>calculated</w:t>
      </w:r>
      <w:r w:rsidR="00B072CA" w:rsidRPr="00B072CA">
        <w:t xml:space="preserve"> and format reports for local tax submission.</w:t>
      </w:r>
    </w:p>
    <w:p w14:paraId="01B57761" w14:textId="6CF99B0A" w:rsidR="00B072CA" w:rsidRPr="00B072CA" w:rsidRDefault="00B072CA" w:rsidP="00A87F67">
      <w:pPr>
        <w:pStyle w:val="BodyText"/>
        <w:ind w:left="0"/>
        <w:rPr>
          <w:b/>
          <w:bCs/>
        </w:rPr>
      </w:pPr>
      <w:r w:rsidRPr="00B072CA">
        <w:rPr>
          <w:b/>
          <w:bCs/>
        </w:rPr>
        <w:t>QR / Barcode Integration</w:t>
      </w:r>
    </w:p>
    <w:p w14:paraId="29B16535" w14:textId="2512C9DA" w:rsidR="00B072CA" w:rsidRPr="00B072CA" w:rsidRDefault="00B072CA" w:rsidP="00A87F67">
      <w:pPr>
        <w:pStyle w:val="BodyText"/>
        <w:numPr>
          <w:ilvl w:val="0"/>
          <w:numId w:val="44"/>
        </w:numPr>
      </w:pPr>
      <w:r w:rsidRPr="00B072CA">
        <w:rPr>
          <w:b/>
          <w:bCs/>
        </w:rPr>
        <w:t>Instant Checkout:</w:t>
      </w:r>
      <w:r w:rsidRPr="00B072CA">
        <w:t xml:space="preserve"> Scan to auto-fetch product info and price.</w:t>
      </w:r>
    </w:p>
    <w:p w14:paraId="1584791A" w14:textId="77777777" w:rsidR="00B072CA" w:rsidRPr="00B072CA" w:rsidRDefault="00B072CA" w:rsidP="00A87F67">
      <w:pPr>
        <w:pStyle w:val="BodyText"/>
        <w:numPr>
          <w:ilvl w:val="0"/>
          <w:numId w:val="44"/>
        </w:numPr>
      </w:pPr>
      <w:r w:rsidRPr="00B072CA">
        <w:rPr>
          <w:b/>
          <w:bCs/>
        </w:rPr>
        <w:t>QR Payment Codes:</w:t>
      </w:r>
      <w:r w:rsidRPr="00B072CA">
        <w:t xml:space="preserve"> Customer-facing QR for instant digital wallet or bank transfer payments.</w:t>
      </w:r>
    </w:p>
    <w:p w14:paraId="16269292" w14:textId="77777777" w:rsidR="00B072CA" w:rsidRPr="00B072CA" w:rsidRDefault="00B072CA" w:rsidP="00A87F67">
      <w:pPr>
        <w:pStyle w:val="BodyText"/>
        <w:numPr>
          <w:ilvl w:val="0"/>
          <w:numId w:val="44"/>
        </w:numPr>
      </w:pPr>
      <w:r w:rsidRPr="00B072CA">
        <w:rPr>
          <w:b/>
          <w:bCs/>
        </w:rPr>
        <w:t>Bulk Scanning:</w:t>
      </w:r>
      <w:r w:rsidRPr="00B072CA">
        <w:t xml:space="preserve"> Multiple item recognition for faster stock intake.</w:t>
      </w:r>
    </w:p>
    <w:p w14:paraId="60D1A063" w14:textId="77777777" w:rsidR="00B072CA" w:rsidRPr="00B072CA" w:rsidRDefault="00B072CA" w:rsidP="00A87F67">
      <w:pPr>
        <w:pStyle w:val="BodyText"/>
        <w:numPr>
          <w:ilvl w:val="0"/>
          <w:numId w:val="44"/>
        </w:numPr>
      </w:pPr>
      <w:r w:rsidRPr="00B072CA">
        <w:rPr>
          <w:b/>
          <w:bCs/>
        </w:rPr>
        <w:t>Smart Label Printing:</w:t>
      </w:r>
      <w:r w:rsidRPr="00B072CA">
        <w:t xml:space="preserve"> Auto-generate barcode/QR labels during inventory creation.</w:t>
      </w:r>
    </w:p>
    <w:p w14:paraId="6502DC64" w14:textId="5702196F" w:rsidR="00B072CA" w:rsidRPr="00B072CA" w:rsidRDefault="00B072CA" w:rsidP="00A87F67">
      <w:pPr>
        <w:pStyle w:val="BodyText"/>
        <w:ind w:left="0"/>
        <w:rPr>
          <w:b/>
          <w:bCs/>
        </w:rPr>
      </w:pPr>
      <w:r w:rsidRPr="00B072CA">
        <w:rPr>
          <w:b/>
          <w:bCs/>
        </w:rPr>
        <w:t>AI-driven Product &amp; Market Insights</w:t>
      </w:r>
    </w:p>
    <w:p w14:paraId="39CDCDC8" w14:textId="77777777" w:rsidR="00B072CA" w:rsidRDefault="00B072CA" w:rsidP="00A87F67">
      <w:pPr>
        <w:pStyle w:val="BodyText"/>
        <w:numPr>
          <w:ilvl w:val="0"/>
          <w:numId w:val="45"/>
        </w:numPr>
      </w:pPr>
      <w:r w:rsidRPr="00B072CA">
        <w:rPr>
          <w:b/>
          <w:bCs/>
        </w:rPr>
        <w:t>Dynamic Pricing Suggestions:</w:t>
      </w:r>
      <w:r w:rsidRPr="00B072CA">
        <w:t xml:space="preserve"> AI proposes discounts or markups to match competition or demand spikes.</w:t>
      </w:r>
    </w:p>
    <w:p w14:paraId="742DCE2E" w14:textId="176FA8F1" w:rsidR="00A87F67" w:rsidRDefault="00A87F67" w:rsidP="00A87F67">
      <w:pPr>
        <w:pStyle w:val="BodyText"/>
        <w:numPr>
          <w:ilvl w:val="0"/>
          <w:numId w:val="45"/>
        </w:numPr>
      </w:pPr>
      <w:r w:rsidRPr="00A87F67">
        <w:rPr>
          <w:b/>
          <w:bCs/>
        </w:rPr>
        <w:t>Customer Purchase Patterns</w:t>
      </w:r>
      <w:r>
        <w:t>: Suggest complementary goods.</w:t>
      </w:r>
    </w:p>
    <w:p w14:paraId="1C4BBA04" w14:textId="5194F9C8" w:rsidR="00A87F67" w:rsidRDefault="00A87F67" w:rsidP="00A87F67">
      <w:pPr>
        <w:pStyle w:val="BodyText"/>
        <w:numPr>
          <w:ilvl w:val="0"/>
          <w:numId w:val="45"/>
        </w:numPr>
      </w:pPr>
      <w:r w:rsidRPr="00A87F67">
        <w:rPr>
          <w:b/>
          <w:bCs/>
        </w:rPr>
        <w:t>Market Trend Integration</w:t>
      </w:r>
      <w:r>
        <w:t>: Pull data from news feeds, social media, and e-commerce trends to highlight profitable opportunities.</w:t>
      </w:r>
    </w:p>
    <w:p w14:paraId="44EAF70D" w14:textId="439D8C21" w:rsidR="00A87F67" w:rsidRPr="00B072CA" w:rsidRDefault="00A87F67" w:rsidP="00A87F67">
      <w:pPr>
        <w:pStyle w:val="BodyText"/>
        <w:numPr>
          <w:ilvl w:val="0"/>
          <w:numId w:val="45"/>
        </w:numPr>
      </w:pPr>
      <w:r w:rsidRPr="00A87F67">
        <w:rPr>
          <w:b/>
          <w:bCs/>
        </w:rPr>
        <w:t>Product Suggestions</w:t>
      </w:r>
      <w:r>
        <w:t>: Recommend new or trendy products (based on news, local demand, seasonal patterns).</w:t>
      </w:r>
    </w:p>
    <w:p w14:paraId="3014D7A7" w14:textId="77777777" w:rsidR="00B072CA" w:rsidRDefault="00B072CA" w:rsidP="00B072CA">
      <w:pPr>
        <w:pStyle w:val="BodyText"/>
      </w:pPr>
    </w:p>
    <w:p w14:paraId="24EBB1FE" w14:textId="77777777" w:rsidR="00B072CA" w:rsidRPr="00B072CA" w:rsidRDefault="00B072CA" w:rsidP="00B072CA">
      <w:pPr>
        <w:pStyle w:val="BodyText"/>
      </w:pPr>
    </w:p>
    <w:p w14:paraId="72AAB807" w14:textId="77777777" w:rsidR="00F81399" w:rsidRDefault="00396EAE">
      <w:pPr>
        <w:pStyle w:val="Heading1"/>
      </w:pPr>
      <w:bookmarkStart w:id="41" w:name="_Toc436203408"/>
      <w:bookmarkStart w:id="42" w:name="_Toc452813602"/>
      <w:bookmarkStart w:id="43" w:name="_Toc512930919"/>
      <w:bookmarkStart w:id="44" w:name="_Toc477214795"/>
      <w:r>
        <w:t>Non-Functional</w:t>
      </w:r>
      <w:r w:rsidR="000439F1">
        <w:t xml:space="preserve"> Requirements</w:t>
      </w:r>
      <w:bookmarkEnd w:id="41"/>
      <w:bookmarkEnd w:id="42"/>
      <w:bookmarkEnd w:id="43"/>
      <w:bookmarkEnd w:id="44"/>
    </w:p>
    <w:p w14:paraId="6EBE7CCB" w14:textId="6F3EF7BD" w:rsidR="00A87F67" w:rsidRPr="007D3B17" w:rsidRDefault="00A87F67" w:rsidP="00A87F67">
      <w:pPr>
        <w:pStyle w:val="BodyText"/>
        <w:ind w:left="0"/>
      </w:pPr>
      <w:r w:rsidRPr="00B072CA">
        <w:rPr>
          <w:b/>
          <w:bCs/>
        </w:rPr>
        <w:t>U</w:t>
      </w:r>
      <w:r>
        <w:rPr>
          <w:b/>
          <w:bCs/>
        </w:rPr>
        <w:t xml:space="preserve">ser Experience </w:t>
      </w:r>
      <w:r w:rsidRPr="00A87F67">
        <w:rPr>
          <w:b/>
          <w:bCs/>
        </w:rPr>
        <w:t>(Priority: High</w:t>
      </w:r>
      <w:r w:rsidR="009D7C79" w:rsidRPr="00A87F67">
        <w:rPr>
          <w:b/>
          <w:bCs/>
        </w:rPr>
        <w:t>)</w:t>
      </w:r>
      <w:r w:rsidR="009D7C79">
        <w:rPr>
          <w:b/>
          <w:bCs/>
        </w:rPr>
        <w:t>:</w:t>
      </w:r>
      <w:r w:rsidR="007D3B17">
        <w:rPr>
          <w:b/>
          <w:bCs/>
        </w:rPr>
        <w:t xml:space="preserve"> </w:t>
      </w:r>
      <w:r w:rsidR="007D3B17" w:rsidRPr="007D3B17">
        <w:t>Usability is a core pillar of the project</w:t>
      </w:r>
      <w:r w:rsidR="007D3B17">
        <w:t>, ensuring an excellent experience for the user.</w:t>
      </w:r>
    </w:p>
    <w:p w14:paraId="703279DC" w14:textId="74291230" w:rsidR="00A87F67" w:rsidRPr="00B072CA" w:rsidRDefault="00A87F67" w:rsidP="00A87F67">
      <w:pPr>
        <w:pStyle w:val="BodyText"/>
        <w:numPr>
          <w:ilvl w:val="0"/>
          <w:numId w:val="44"/>
        </w:numPr>
        <w:rPr>
          <w:b/>
          <w:bCs/>
        </w:rPr>
      </w:pPr>
      <w:r>
        <w:rPr>
          <w:b/>
          <w:bCs/>
        </w:rPr>
        <w:t xml:space="preserve">Minimalist layout: </w:t>
      </w:r>
      <w:r>
        <w:t>avoid clutter and intuitive UI.</w:t>
      </w:r>
    </w:p>
    <w:p w14:paraId="04731CEC" w14:textId="77777777" w:rsidR="00A87F67" w:rsidRPr="00B072CA" w:rsidRDefault="00A87F67" w:rsidP="00A87F67">
      <w:pPr>
        <w:pStyle w:val="BodyText"/>
        <w:numPr>
          <w:ilvl w:val="0"/>
          <w:numId w:val="44"/>
        </w:numPr>
      </w:pPr>
      <w:r w:rsidRPr="00B072CA">
        <w:rPr>
          <w:b/>
          <w:bCs/>
        </w:rPr>
        <w:t>Adaptive Dashboard:</w:t>
      </w:r>
      <w:r w:rsidRPr="00B072CA">
        <w:t xml:space="preserve"> Personalized interface depending on role and behavior.</w:t>
      </w:r>
    </w:p>
    <w:p w14:paraId="4F294454" w14:textId="77777777" w:rsidR="00A87F67" w:rsidRPr="00B072CA" w:rsidRDefault="00A87F67" w:rsidP="00A87F67">
      <w:pPr>
        <w:pStyle w:val="BodyText"/>
        <w:numPr>
          <w:ilvl w:val="0"/>
          <w:numId w:val="44"/>
        </w:numPr>
      </w:pPr>
      <w:r w:rsidRPr="00B072CA">
        <w:rPr>
          <w:b/>
          <w:bCs/>
        </w:rPr>
        <w:t>Minimal Click Design:</w:t>
      </w:r>
      <w:r w:rsidRPr="00B072CA">
        <w:t xml:space="preserve"> POS workflow optimized for 2–3 taps per transaction.</w:t>
      </w:r>
    </w:p>
    <w:p w14:paraId="7D2F2600" w14:textId="77777777" w:rsidR="00A87F67" w:rsidRDefault="00A87F67" w:rsidP="00A87F67">
      <w:pPr>
        <w:pStyle w:val="BodyText"/>
        <w:numPr>
          <w:ilvl w:val="0"/>
          <w:numId w:val="44"/>
        </w:numPr>
      </w:pPr>
      <w:r w:rsidRPr="00B072CA">
        <w:rPr>
          <w:b/>
          <w:bCs/>
        </w:rPr>
        <w:t>Dark/Light Modes &amp; Accessibility Features:</w:t>
      </w:r>
      <w:r w:rsidRPr="00B072CA">
        <w:t xml:space="preserve"> WCAG-compliant for broader adoption.</w:t>
      </w:r>
    </w:p>
    <w:p w14:paraId="39F4DCCA" w14:textId="1046C396" w:rsidR="007D3B17" w:rsidRDefault="007D3B17" w:rsidP="00A87F67">
      <w:pPr>
        <w:pStyle w:val="BodyText"/>
        <w:numPr>
          <w:ilvl w:val="0"/>
          <w:numId w:val="44"/>
        </w:numPr>
      </w:pPr>
      <w:r>
        <w:rPr>
          <w:b/>
          <w:bCs/>
        </w:rPr>
        <w:t>User Manual.</w:t>
      </w:r>
    </w:p>
    <w:p w14:paraId="50986335" w14:textId="0B0101D9" w:rsidR="00A87F67" w:rsidRPr="007D3B17" w:rsidRDefault="00A87F67" w:rsidP="007D3B17">
      <w:pPr>
        <w:pStyle w:val="BodyText"/>
        <w:ind w:left="0"/>
        <w:rPr>
          <w:b/>
          <w:bCs/>
        </w:rPr>
      </w:pPr>
      <w:r w:rsidRPr="00A87F67">
        <w:rPr>
          <w:b/>
          <w:bCs/>
        </w:rPr>
        <w:t>Security Requirements (Priority: High)</w:t>
      </w:r>
      <w:r w:rsidR="007D3B17">
        <w:rPr>
          <w:b/>
          <w:bCs/>
        </w:rPr>
        <w:t xml:space="preserve">: </w:t>
      </w:r>
      <w:r>
        <w:t xml:space="preserve">The system is designed to </w:t>
      </w:r>
      <w:r w:rsidR="007D3B17">
        <w:t>prevent any fraud or stealing</w:t>
      </w:r>
      <w:r>
        <w:t xml:space="preserve"> through secure bookkeeping</w:t>
      </w:r>
      <w:r w:rsidR="007D3B17">
        <w:t xml:space="preserve"> and robust inventory system.</w:t>
      </w:r>
    </w:p>
    <w:p w14:paraId="4A2DE691" w14:textId="39D6F7F5" w:rsidR="007D3B17" w:rsidRDefault="00A87F67" w:rsidP="007D3B17">
      <w:pPr>
        <w:pStyle w:val="BodyText"/>
        <w:numPr>
          <w:ilvl w:val="0"/>
          <w:numId w:val="44"/>
        </w:numPr>
      </w:pPr>
      <w:r w:rsidRPr="007D3B17">
        <w:rPr>
          <w:b/>
          <w:bCs/>
        </w:rPr>
        <w:t>Access Control:</w:t>
      </w:r>
      <w:r>
        <w:t xml:space="preserve"> The system must enforce strict role-based access with explicit permissions for different user roles (Cashier, Manager).</w:t>
      </w:r>
    </w:p>
    <w:p w14:paraId="0C07FD59" w14:textId="3E8EF0B1" w:rsidR="00A87F67" w:rsidRDefault="00A87F67" w:rsidP="007D3B17">
      <w:pPr>
        <w:pStyle w:val="BodyText"/>
        <w:numPr>
          <w:ilvl w:val="0"/>
          <w:numId w:val="44"/>
        </w:numPr>
      </w:pPr>
      <w:r w:rsidRPr="007D3B17">
        <w:rPr>
          <w:b/>
          <w:bCs/>
        </w:rPr>
        <w:t>Auditability:</w:t>
      </w:r>
      <w:r>
        <w:t xml:space="preserve"> All transactions must be logged in an inbuilt immutable transaction ledger that is fully auditable. Logged data must include timestamp, user ID, and device ID.</w:t>
      </w:r>
    </w:p>
    <w:p w14:paraId="07A2B464" w14:textId="2BDD7CFC" w:rsidR="007D3B17" w:rsidRDefault="007D3B17" w:rsidP="007D3B17">
      <w:pPr>
        <w:pStyle w:val="BodyText"/>
        <w:numPr>
          <w:ilvl w:val="0"/>
          <w:numId w:val="44"/>
        </w:numPr>
      </w:pPr>
      <w:r w:rsidRPr="007D3B17">
        <w:rPr>
          <w:b/>
          <w:bCs/>
        </w:rPr>
        <w:lastRenderedPageBreak/>
        <w:t>Immutability:</w:t>
      </w:r>
      <w:r w:rsidRPr="007D3B17">
        <w:t xml:space="preserve"> Transactions must be irreversible. The system will operate on a </w:t>
      </w:r>
      <w:r w:rsidRPr="007D3B17">
        <w:rPr>
          <w:b/>
          <w:bCs/>
        </w:rPr>
        <w:t>No Manual Deletion</w:t>
      </w:r>
      <w:r w:rsidRPr="007D3B17">
        <w:t xml:space="preserve"> principle, where transactions can be</w:t>
      </w:r>
      <w:r>
        <w:t xml:space="preserve"> returned</w:t>
      </w:r>
      <w:r w:rsidRPr="007D3B17">
        <w:t xml:space="preserve"> but never deleted or overwritten.</w:t>
      </w:r>
    </w:p>
    <w:p w14:paraId="452446BC" w14:textId="1331CAC7" w:rsidR="007D3B17" w:rsidRDefault="007D3B17" w:rsidP="007D3B17">
      <w:pPr>
        <w:pStyle w:val="BodyText"/>
        <w:numPr>
          <w:ilvl w:val="0"/>
          <w:numId w:val="44"/>
        </w:numPr>
      </w:pPr>
      <w:r w:rsidRPr="007D3B17">
        <w:rPr>
          <w:b/>
          <w:bCs/>
        </w:rPr>
        <w:t>Consistency:</w:t>
      </w:r>
      <w:r w:rsidRPr="007D3B17">
        <w:t xml:space="preserve"> Every change in stock must correspond to a financial record to prevent </w:t>
      </w:r>
      <w:r w:rsidRPr="007D3B17">
        <w:rPr>
          <w:i/>
          <w:iCs/>
        </w:rPr>
        <w:t>ghost</w:t>
      </w:r>
      <w:r w:rsidRPr="007D3B17">
        <w:t xml:space="preserve"> stock loss.</w:t>
      </w:r>
    </w:p>
    <w:p w14:paraId="5C0EA87D" w14:textId="3A45CB75" w:rsidR="007D3B17" w:rsidRDefault="007D3B17" w:rsidP="007D3B17">
      <w:pPr>
        <w:pStyle w:val="BodyText"/>
        <w:ind w:left="0"/>
        <w:rPr>
          <w:b/>
          <w:bCs/>
        </w:rPr>
      </w:pPr>
      <w:r w:rsidRPr="007D3B17">
        <w:rPr>
          <w:b/>
          <w:bCs/>
        </w:rPr>
        <w:t>Design and Platform Constraints</w:t>
      </w:r>
      <w:r>
        <w:rPr>
          <w:b/>
          <w:bCs/>
        </w:rPr>
        <w:t xml:space="preserve"> (</w:t>
      </w:r>
      <w:r w:rsidRPr="00A87F67">
        <w:rPr>
          <w:b/>
          <w:bCs/>
        </w:rPr>
        <w:t xml:space="preserve">Priority: </w:t>
      </w:r>
      <w:r>
        <w:rPr>
          <w:b/>
          <w:bCs/>
        </w:rPr>
        <w:t>Medium)</w:t>
      </w:r>
    </w:p>
    <w:p w14:paraId="231EF826" w14:textId="064891C5" w:rsidR="007D3B17" w:rsidRDefault="007D3B17" w:rsidP="007D3B17">
      <w:pPr>
        <w:pStyle w:val="BodyText"/>
        <w:numPr>
          <w:ilvl w:val="0"/>
          <w:numId w:val="44"/>
        </w:numPr>
      </w:pPr>
      <w:r w:rsidRPr="007D3B17">
        <w:rPr>
          <w:b/>
          <w:bCs/>
        </w:rPr>
        <w:t xml:space="preserve">Platform: </w:t>
      </w:r>
      <w:r w:rsidRPr="007D3B17">
        <w:t>The primary environment is a Web application</w:t>
      </w:r>
      <w:r>
        <w:t>. Potentially, we could develop a Mobile version of the application.</w:t>
      </w:r>
    </w:p>
    <w:p w14:paraId="7CC9BE2C" w14:textId="288124F6" w:rsidR="003B7B1A" w:rsidRDefault="003B7B1A" w:rsidP="003B7B1A">
      <w:pPr>
        <w:pStyle w:val="BodyText"/>
        <w:ind w:left="0"/>
        <w:rPr>
          <w:b/>
          <w:bCs/>
        </w:rPr>
      </w:pPr>
      <w:r w:rsidRPr="003B7B1A">
        <w:rPr>
          <w:b/>
          <w:bCs/>
        </w:rPr>
        <w:t xml:space="preserve">Maintainability </w:t>
      </w:r>
      <w:r>
        <w:rPr>
          <w:b/>
          <w:bCs/>
        </w:rPr>
        <w:t xml:space="preserve">And </w:t>
      </w:r>
      <w:r w:rsidRPr="003B7B1A">
        <w:rPr>
          <w:b/>
          <w:bCs/>
        </w:rPr>
        <w:t>Extensibility</w:t>
      </w:r>
      <w:r>
        <w:rPr>
          <w:b/>
          <w:bCs/>
        </w:rPr>
        <w:t>: (</w:t>
      </w:r>
      <w:r w:rsidRPr="00A87F67">
        <w:rPr>
          <w:b/>
          <w:bCs/>
        </w:rPr>
        <w:t xml:space="preserve">Priority: </w:t>
      </w:r>
      <w:r>
        <w:rPr>
          <w:b/>
          <w:bCs/>
        </w:rPr>
        <w:t>Medium)</w:t>
      </w:r>
      <w:r w:rsidR="00661861">
        <w:rPr>
          <w:b/>
          <w:bCs/>
        </w:rPr>
        <w:t xml:space="preserve">: </w:t>
      </w:r>
      <w:r w:rsidR="00661861" w:rsidRPr="00661861">
        <w:t>The system is designed to accommodate future development, with many new features planned and a design intended to be full of interfaces for this purpose</w:t>
      </w:r>
      <w:r w:rsidR="00661861" w:rsidRPr="00661861">
        <w:rPr>
          <w:b/>
          <w:bCs/>
        </w:rPr>
        <w:t>.</w:t>
      </w:r>
    </w:p>
    <w:p w14:paraId="15C8E5B9" w14:textId="77777777" w:rsidR="00661861" w:rsidRPr="003B7B1A" w:rsidRDefault="00661861" w:rsidP="003B7B1A">
      <w:pPr>
        <w:pStyle w:val="BodyText"/>
        <w:ind w:left="0"/>
        <w:rPr>
          <w:b/>
          <w:bCs/>
        </w:rPr>
      </w:pPr>
    </w:p>
    <w:p w14:paraId="657FB137" w14:textId="77777777" w:rsidR="00A87F67" w:rsidRPr="00A87F67" w:rsidRDefault="00A87F67" w:rsidP="00A87F67">
      <w:pPr>
        <w:pStyle w:val="BodyText"/>
        <w:ind w:left="0"/>
      </w:pPr>
    </w:p>
    <w:sectPr w:rsidR="00A87F67" w:rsidRPr="00A87F67">
      <w:headerReference w:type="default" r:id="rId10"/>
      <w:footerReference w:type="default" r:id="rId1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8BDD5" w14:textId="77777777" w:rsidR="005D6C7B" w:rsidRDefault="005D6C7B">
      <w:pPr>
        <w:spacing w:line="240" w:lineRule="auto"/>
      </w:pPr>
      <w:r>
        <w:separator/>
      </w:r>
    </w:p>
  </w:endnote>
  <w:endnote w:type="continuationSeparator" w:id="0">
    <w:p w14:paraId="4C344AFF" w14:textId="77777777" w:rsidR="005D6C7B" w:rsidRDefault="005D6C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6265413F" w14:textId="77777777">
      <w:tc>
        <w:tcPr>
          <w:tcW w:w="3162" w:type="dxa"/>
          <w:tcBorders>
            <w:top w:val="nil"/>
            <w:left w:val="nil"/>
            <w:bottom w:val="nil"/>
            <w:right w:val="nil"/>
          </w:tcBorders>
        </w:tcPr>
        <w:p w14:paraId="353071C8" w14:textId="77777777" w:rsidR="00F81399" w:rsidRDefault="000439F1">
          <w:pPr>
            <w:ind w:right="360"/>
          </w:pPr>
          <w:r>
            <w:t>Confidential</w:t>
          </w:r>
        </w:p>
      </w:tc>
      <w:tc>
        <w:tcPr>
          <w:tcW w:w="3162" w:type="dxa"/>
          <w:tcBorders>
            <w:top w:val="nil"/>
            <w:left w:val="nil"/>
            <w:bottom w:val="nil"/>
            <w:right w:val="nil"/>
          </w:tcBorders>
        </w:tcPr>
        <w:p w14:paraId="1E89E8A4" w14:textId="15D1EF0D" w:rsidR="00F81399" w:rsidRDefault="000439F1" w:rsidP="0006309C">
          <w:pPr>
            <w:jc w:val="center"/>
          </w:pPr>
          <w:r>
            <w:sym w:font="Symbol" w:char="F0D3"/>
          </w:r>
          <w:r w:rsidR="00020F27">
            <w:t>Group 01</w:t>
          </w:r>
          <w:r>
            <w:t xml:space="preserve">, </w:t>
          </w:r>
          <w:r>
            <w:fldChar w:fldCharType="begin"/>
          </w:r>
          <w:r>
            <w:instrText xml:space="preserve"> DATE \@ "yyyy" </w:instrText>
          </w:r>
          <w:r>
            <w:fldChar w:fldCharType="separate"/>
          </w:r>
          <w:r w:rsidR="00A5431D">
            <w:rPr>
              <w:noProof/>
            </w:rPr>
            <w:t>2025</w:t>
          </w:r>
          <w:r>
            <w:fldChar w:fldCharType="end"/>
          </w:r>
        </w:p>
      </w:tc>
      <w:tc>
        <w:tcPr>
          <w:tcW w:w="3162" w:type="dxa"/>
          <w:tcBorders>
            <w:top w:val="nil"/>
            <w:left w:val="nil"/>
            <w:bottom w:val="nil"/>
            <w:right w:val="nil"/>
          </w:tcBorders>
        </w:tcPr>
        <w:p w14:paraId="2BAE8D08"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0E5FD6">
            <w:rPr>
              <w:rStyle w:val="PageNumber"/>
              <w:noProof/>
            </w:rPr>
            <w:t>6</w:t>
          </w:r>
          <w:r>
            <w:rPr>
              <w:rStyle w:val="PageNumber"/>
            </w:rPr>
            <w:fldChar w:fldCharType="end"/>
          </w:r>
        </w:p>
      </w:tc>
    </w:tr>
  </w:tbl>
  <w:p w14:paraId="618509D1"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1F1BC" w14:textId="77777777" w:rsidR="005D6C7B" w:rsidRDefault="005D6C7B">
      <w:pPr>
        <w:spacing w:line="240" w:lineRule="auto"/>
      </w:pPr>
      <w:r>
        <w:separator/>
      </w:r>
    </w:p>
  </w:footnote>
  <w:footnote w:type="continuationSeparator" w:id="0">
    <w:p w14:paraId="7D199986" w14:textId="77777777" w:rsidR="005D6C7B" w:rsidRDefault="005D6C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FD0" w14:textId="77777777" w:rsidR="00F81399" w:rsidRDefault="00F81399">
    <w:pPr>
      <w:rPr>
        <w:sz w:val="24"/>
      </w:rPr>
    </w:pPr>
  </w:p>
  <w:p w14:paraId="0795E12F" w14:textId="77777777" w:rsidR="00F81399" w:rsidRDefault="00F81399">
    <w:pPr>
      <w:pBdr>
        <w:top w:val="single" w:sz="6" w:space="1" w:color="auto"/>
      </w:pBdr>
      <w:rPr>
        <w:sz w:val="24"/>
      </w:rPr>
    </w:pPr>
  </w:p>
  <w:p w14:paraId="1BEC7868" w14:textId="7245C7B4" w:rsidR="00F81399" w:rsidRDefault="00F3340D">
    <w:pPr>
      <w:pBdr>
        <w:bottom w:val="single" w:sz="6" w:space="1" w:color="auto"/>
      </w:pBdr>
      <w:jc w:val="right"/>
      <w:rPr>
        <w:rFonts w:ascii="Arial" w:hAnsi="Arial"/>
        <w:b/>
        <w:sz w:val="36"/>
      </w:rPr>
    </w:pPr>
    <w:r>
      <w:rPr>
        <w:rFonts w:ascii="Arial" w:hAnsi="Arial"/>
        <w:b/>
        <w:sz w:val="36"/>
      </w:rPr>
      <w:t>Group 01</w:t>
    </w:r>
  </w:p>
  <w:p w14:paraId="59D3E753" w14:textId="77777777" w:rsidR="00F81399" w:rsidRDefault="00F81399">
    <w:pPr>
      <w:pBdr>
        <w:bottom w:val="single" w:sz="6" w:space="1" w:color="auto"/>
      </w:pBdr>
      <w:jc w:val="right"/>
      <w:rPr>
        <w:sz w:val="24"/>
      </w:rPr>
    </w:pPr>
  </w:p>
  <w:p w14:paraId="315E482D" w14:textId="77777777" w:rsidR="00F81399" w:rsidRDefault="00F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5272287" w14:textId="77777777">
      <w:tc>
        <w:tcPr>
          <w:tcW w:w="6379" w:type="dxa"/>
        </w:tcPr>
        <w:p w14:paraId="6BD79250" w14:textId="0B9B2949" w:rsidR="00F81399" w:rsidRDefault="00F3340D">
          <w:r w:rsidRPr="00F3340D">
            <w:rPr>
              <w:b/>
            </w:rPr>
            <w:t>VietLedgr</w:t>
          </w:r>
        </w:p>
      </w:tc>
      <w:tc>
        <w:tcPr>
          <w:tcW w:w="3179" w:type="dxa"/>
        </w:tcPr>
        <w:p w14:paraId="4814E878" w14:textId="7227347E" w:rsidR="00F81399" w:rsidRDefault="000439F1">
          <w:pPr>
            <w:tabs>
              <w:tab w:val="left" w:pos="1135"/>
            </w:tabs>
            <w:spacing w:before="40"/>
            <w:ind w:right="68"/>
          </w:pPr>
          <w:r>
            <w:t xml:space="preserve">  Version:           </w:t>
          </w:r>
          <w:r w:rsidR="00F3340D">
            <w:t>1.0</w:t>
          </w:r>
        </w:p>
      </w:tc>
    </w:tr>
    <w:tr w:rsidR="00F81399" w14:paraId="35B1D48F" w14:textId="77777777">
      <w:tc>
        <w:tcPr>
          <w:tcW w:w="6379" w:type="dxa"/>
        </w:tcPr>
        <w:p w14:paraId="29647434" w14:textId="77777777" w:rsidR="00F81399" w:rsidRDefault="00A240EE" w:rsidP="00B243D1">
          <w:fldSimple w:instr=" TITLE  \* MERGEFORMAT ">
            <w:r>
              <w:t xml:space="preserve">Vision </w:t>
            </w:r>
            <w:r w:rsidR="00B243D1">
              <w:t>Document</w:t>
            </w:r>
          </w:fldSimple>
        </w:p>
      </w:tc>
      <w:tc>
        <w:tcPr>
          <w:tcW w:w="3179" w:type="dxa"/>
        </w:tcPr>
        <w:p w14:paraId="0DCABC98" w14:textId="59DE595F" w:rsidR="00F81399" w:rsidRDefault="000439F1">
          <w:r>
            <w:t xml:space="preserve">  Date:  &lt;</w:t>
          </w:r>
          <w:r w:rsidR="00F3340D">
            <w:t>23/10/2025</w:t>
          </w:r>
          <w:r>
            <w:t>&gt;</w:t>
          </w:r>
        </w:p>
      </w:tc>
    </w:tr>
    <w:tr w:rsidR="00F81399" w14:paraId="27CB7E68" w14:textId="77777777">
      <w:tc>
        <w:tcPr>
          <w:tcW w:w="9558" w:type="dxa"/>
          <w:gridSpan w:val="2"/>
        </w:tcPr>
        <w:p w14:paraId="0234346A" w14:textId="0DCB5D9A" w:rsidR="00F81399" w:rsidRDefault="004F3FDD">
          <w:r>
            <w:t>VD-00-G1</w:t>
          </w:r>
        </w:p>
      </w:tc>
    </w:tr>
  </w:tbl>
  <w:p w14:paraId="44BD2297" w14:textId="77777777"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271230"/>
    <w:multiLevelType w:val="multilevel"/>
    <w:tmpl w:val="DA04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34077"/>
    <w:multiLevelType w:val="multilevel"/>
    <w:tmpl w:val="BAB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8D63117"/>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F4C1A"/>
    <w:multiLevelType w:val="multilevel"/>
    <w:tmpl w:val="812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5922B6F"/>
    <w:multiLevelType w:val="multilevel"/>
    <w:tmpl w:val="1E6A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F053517"/>
    <w:multiLevelType w:val="multilevel"/>
    <w:tmpl w:val="3468DF4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02324D1"/>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06CC6"/>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3E40FEB"/>
    <w:multiLevelType w:val="hybridMultilevel"/>
    <w:tmpl w:val="E702B4CC"/>
    <w:lvl w:ilvl="0" w:tplc="924E2A6A">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EC318E"/>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862C4"/>
    <w:multiLevelType w:val="hybridMultilevel"/>
    <w:tmpl w:val="9C46C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C9163F0"/>
    <w:multiLevelType w:val="hybridMultilevel"/>
    <w:tmpl w:val="936AC282"/>
    <w:lvl w:ilvl="0" w:tplc="924E2A6A">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33D6293"/>
    <w:multiLevelType w:val="multilevel"/>
    <w:tmpl w:val="6962444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34E90681"/>
    <w:multiLevelType w:val="multilevel"/>
    <w:tmpl w:val="53B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376027D3"/>
    <w:multiLevelType w:val="multilevel"/>
    <w:tmpl w:val="1FC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32DD9"/>
    <w:multiLevelType w:val="multilevel"/>
    <w:tmpl w:val="3E34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441B7F90"/>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C7D67"/>
    <w:multiLevelType w:val="multilevel"/>
    <w:tmpl w:val="1BE449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7FD0AFF"/>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A409F3"/>
    <w:multiLevelType w:val="hybridMultilevel"/>
    <w:tmpl w:val="BD0E4ADA"/>
    <w:lvl w:ilvl="0" w:tplc="924E2A6A">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97B3B3A"/>
    <w:multiLevelType w:val="hybridMultilevel"/>
    <w:tmpl w:val="B2DC35B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4EDA5232"/>
    <w:multiLevelType w:val="hybridMultilevel"/>
    <w:tmpl w:val="41DE5DCC"/>
    <w:lvl w:ilvl="0" w:tplc="924E2A6A">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2507AD"/>
    <w:multiLevelType w:val="hybridMultilevel"/>
    <w:tmpl w:val="391AEC3A"/>
    <w:lvl w:ilvl="0" w:tplc="924E2A6A">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4F681DA0"/>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BB0EBB"/>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90D42"/>
    <w:multiLevelType w:val="hybridMultilevel"/>
    <w:tmpl w:val="C436CFD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534A1587"/>
    <w:multiLevelType w:val="hybridMultilevel"/>
    <w:tmpl w:val="419C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6BD6518"/>
    <w:multiLevelType w:val="multilevel"/>
    <w:tmpl w:val="498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DD336F5"/>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2705A9"/>
    <w:multiLevelType w:val="hybridMultilevel"/>
    <w:tmpl w:val="0F2A0F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427008E"/>
    <w:multiLevelType w:val="hybridMultilevel"/>
    <w:tmpl w:val="79AE925A"/>
    <w:lvl w:ilvl="0" w:tplc="924E2A6A">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3" w15:restartNumberingAfterBreak="0">
    <w:nsid w:val="65B5305D"/>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5" w15:restartNumberingAfterBreak="0">
    <w:nsid w:val="6F5A1686"/>
    <w:multiLevelType w:val="multilevel"/>
    <w:tmpl w:val="6DE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1F157C"/>
    <w:multiLevelType w:val="multilevel"/>
    <w:tmpl w:val="EE2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D2EBD"/>
    <w:multiLevelType w:val="multilevel"/>
    <w:tmpl w:val="1BE449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70A65FDE"/>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738F0478"/>
    <w:multiLevelType w:val="multilevel"/>
    <w:tmpl w:val="1B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C652E1"/>
    <w:multiLevelType w:val="multilevel"/>
    <w:tmpl w:val="1BE449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3"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4" w15:restartNumberingAfterBreak="0">
    <w:nsid w:val="7B2E6502"/>
    <w:multiLevelType w:val="hybridMultilevel"/>
    <w:tmpl w:val="75A6FBDE"/>
    <w:lvl w:ilvl="0" w:tplc="924E2A6A">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6"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55727902">
    <w:abstractNumId w:val="0"/>
  </w:num>
  <w:num w:numId="2" w16cid:durableId="2071734014">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559560722">
    <w:abstractNumId w:val="5"/>
  </w:num>
  <w:num w:numId="4" w16cid:durableId="1139300984">
    <w:abstractNumId w:val="26"/>
  </w:num>
  <w:num w:numId="5" w16cid:durableId="874778712">
    <w:abstractNumId w:val="65"/>
  </w:num>
  <w:num w:numId="6" w16cid:durableId="984089069">
    <w:abstractNumId w:val="45"/>
  </w:num>
  <w:num w:numId="7" w16cid:durableId="786774426">
    <w:abstractNumId w:val="41"/>
  </w:num>
  <w:num w:numId="8" w16cid:durableId="1651901774">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1273591027">
    <w:abstractNumId w:val="2"/>
  </w:num>
  <w:num w:numId="10" w16cid:durableId="804010173">
    <w:abstractNumId w:val="63"/>
  </w:num>
  <w:num w:numId="11" w16cid:durableId="968391144">
    <w:abstractNumId w:val="8"/>
  </w:num>
  <w:num w:numId="12" w16cid:durableId="1685013337">
    <w:abstractNumId w:val="28"/>
  </w:num>
  <w:num w:numId="13" w16cid:durableId="1340885177">
    <w:abstractNumId w:val="24"/>
  </w:num>
  <w:num w:numId="14" w16cid:durableId="1938444385">
    <w:abstractNumId w:val="62"/>
  </w:num>
  <w:num w:numId="15" w16cid:durableId="668483858">
    <w:abstractNumId w:val="23"/>
  </w:num>
  <w:num w:numId="16" w16cid:durableId="2107143689">
    <w:abstractNumId w:val="10"/>
  </w:num>
  <w:num w:numId="17" w16cid:durableId="464851672">
    <w:abstractNumId w:val="59"/>
  </w:num>
  <w:num w:numId="18" w16cid:durableId="1177498983">
    <w:abstractNumId w:val="38"/>
  </w:num>
  <w:num w:numId="19" w16cid:durableId="1695182766">
    <w:abstractNumId w:val="14"/>
  </w:num>
  <w:num w:numId="20" w16cid:durableId="984312630">
    <w:abstractNumId w:val="32"/>
  </w:num>
  <w:num w:numId="21" w16cid:durableId="177550428">
    <w:abstractNumId w:val="22"/>
  </w:num>
  <w:num w:numId="22" w16cid:durableId="46345111">
    <w:abstractNumId w:val="54"/>
  </w:num>
  <w:num w:numId="23" w16cid:durableId="234049040">
    <w:abstractNumId w:val="20"/>
  </w:num>
  <w:num w:numId="24" w16cid:durableId="1206871883">
    <w:abstractNumId w:val="19"/>
  </w:num>
  <w:num w:numId="25" w16cid:durableId="775828789">
    <w:abstractNumId w:val="15"/>
  </w:num>
  <w:num w:numId="26" w16cid:durableId="388504797">
    <w:abstractNumId w:val="48"/>
  </w:num>
  <w:num w:numId="27" w16cid:durableId="1226599282">
    <w:abstractNumId w:val="52"/>
  </w:num>
  <w:num w:numId="28" w16cid:durableId="777063989">
    <w:abstractNumId w:val="66"/>
  </w:num>
  <w:num w:numId="29" w16cid:durableId="22902961">
    <w:abstractNumId w:val="31"/>
  </w:num>
  <w:num w:numId="30" w16cid:durableId="381639118">
    <w:abstractNumId w:val="37"/>
  </w:num>
  <w:num w:numId="31" w16cid:durableId="395319167">
    <w:abstractNumId w:val="46"/>
  </w:num>
  <w:num w:numId="32" w16cid:durableId="1997301292">
    <w:abstractNumId w:val="30"/>
  </w:num>
  <w:num w:numId="33" w16cid:durableId="2053725416">
    <w:abstractNumId w:val="3"/>
  </w:num>
  <w:num w:numId="34" w16cid:durableId="1138495427">
    <w:abstractNumId w:val="55"/>
  </w:num>
  <w:num w:numId="35" w16cid:durableId="1196390020">
    <w:abstractNumId w:val="47"/>
  </w:num>
  <w:num w:numId="36" w16cid:durableId="1557354134">
    <w:abstractNumId w:val="7"/>
  </w:num>
  <w:num w:numId="37" w16cid:durableId="259336055">
    <w:abstractNumId w:val="4"/>
  </w:num>
  <w:num w:numId="38" w16cid:durableId="871192549">
    <w:abstractNumId w:val="27"/>
  </w:num>
  <w:num w:numId="39" w16cid:durableId="149760718">
    <w:abstractNumId w:val="39"/>
  </w:num>
  <w:num w:numId="40" w16cid:durableId="1028340076">
    <w:abstractNumId w:val="21"/>
  </w:num>
  <w:num w:numId="41" w16cid:durableId="1997487556">
    <w:abstractNumId w:val="40"/>
  </w:num>
  <w:num w:numId="42" w16cid:durableId="601448942">
    <w:abstractNumId w:val="16"/>
  </w:num>
  <w:num w:numId="43" w16cid:durableId="1528562736">
    <w:abstractNumId w:val="36"/>
  </w:num>
  <w:num w:numId="44" w16cid:durableId="1656640256">
    <w:abstractNumId w:val="51"/>
  </w:num>
  <w:num w:numId="45" w16cid:durableId="738526327">
    <w:abstractNumId w:val="64"/>
  </w:num>
  <w:num w:numId="46" w16cid:durableId="1206067422">
    <w:abstractNumId w:val="35"/>
  </w:num>
  <w:num w:numId="47" w16cid:durableId="1828550862">
    <w:abstractNumId w:val="56"/>
  </w:num>
  <w:num w:numId="48" w16cid:durableId="2015453530">
    <w:abstractNumId w:val="29"/>
  </w:num>
  <w:num w:numId="49" w16cid:durableId="1028606188">
    <w:abstractNumId w:val="9"/>
  </w:num>
  <w:num w:numId="50" w16cid:durableId="301353727">
    <w:abstractNumId w:val="53"/>
  </w:num>
  <w:num w:numId="51" w16cid:durableId="923877562">
    <w:abstractNumId w:val="44"/>
  </w:num>
  <w:num w:numId="52" w16cid:durableId="1668285852">
    <w:abstractNumId w:val="50"/>
  </w:num>
  <w:num w:numId="53" w16cid:durableId="1968395049">
    <w:abstractNumId w:val="18"/>
  </w:num>
  <w:num w:numId="54" w16cid:durableId="20978396">
    <w:abstractNumId w:val="33"/>
  </w:num>
  <w:num w:numId="55" w16cid:durableId="336738238">
    <w:abstractNumId w:val="60"/>
  </w:num>
  <w:num w:numId="56" w16cid:durableId="1260412305">
    <w:abstractNumId w:val="17"/>
  </w:num>
  <w:num w:numId="57" w16cid:durableId="769474469">
    <w:abstractNumId w:val="42"/>
  </w:num>
  <w:num w:numId="58" w16cid:durableId="579370790">
    <w:abstractNumId w:val="58"/>
  </w:num>
  <w:num w:numId="59" w16cid:durableId="1184590545">
    <w:abstractNumId w:val="13"/>
  </w:num>
  <w:num w:numId="60" w16cid:durableId="434983597">
    <w:abstractNumId w:val="12"/>
  </w:num>
  <w:num w:numId="61" w16cid:durableId="2042239378">
    <w:abstractNumId w:val="6"/>
  </w:num>
  <w:num w:numId="62" w16cid:durableId="616105015">
    <w:abstractNumId w:val="49"/>
  </w:num>
  <w:num w:numId="63" w16cid:durableId="1185365925">
    <w:abstractNumId w:val="61"/>
  </w:num>
  <w:num w:numId="64" w16cid:durableId="1366364082">
    <w:abstractNumId w:val="57"/>
  </w:num>
  <w:num w:numId="65" w16cid:durableId="996151249">
    <w:abstractNumId w:val="34"/>
  </w:num>
  <w:num w:numId="66" w16cid:durableId="2075810822">
    <w:abstractNumId w:val="25"/>
  </w:num>
  <w:num w:numId="67" w16cid:durableId="2140219406">
    <w:abstractNumId w:val="11"/>
  </w:num>
  <w:num w:numId="68" w16cid:durableId="162125829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0EE"/>
    <w:rsid w:val="00020F27"/>
    <w:rsid w:val="000439F1"/>
    <w:rsid w:val="0006309C"/>
    <w:rsid w:val="000E5FD6"/>
    <w:rsid w:val="001B394E"/>
    <w:rsid w:val="001E3316"/>
    <w:rsid w:val="00216CDD"/>
    <w:rsid w:val="002461A6"/>
    <w:rsid w:val="00271ABE"/>
    <w:rsid w:val="0030554B"/>
    <w:rsid w:val="003722E8"/>
    <w:rsid w:val="00396EAE"/>
    <w:rsid w:val="003A79C5"/>
    <w:rsid w:val="003B7B1A"/>
    <w:rsid w:val="003E6C93"/>
    <w:rsid w:val="003F7AB9"/>
    <w:rsid w:val="00405275"/>
    <w:rsid w:val="004A5397"/>
    <w:rsid w:val="004B6D31"/>
    <w:rsid w:val="004F3FDD"/>
    <w:rsid w:val="00536DFF"/>
    <w:rsid w:val="00565FEB"/>
    <w:rsid w:val="005B61B0"/>
    <w:rsid w:val="005B72BB"/>
    <w:rsid w:val="005D6A3F"/>
    <w:rsid w:val="005D6C7B"/>
    <w:rsid w:val="00661861"/>
    <w:rsid w:val="00683855"/>
    <w:rsid w:val="007D1704"/>
    <w:rsid w:val="007D3B17"/>
    <w:rsid w:val="008F4175"/>
    <w:rsid w:val="009075EB"/>
    <w:rsid w:val="00916188"/>
    <w:rsid w:val="00924FFC"/>
    <w:rsid w:val="009250B1"/>
    <w:rsid w:val="009D7C79"/>
    <w:rsid w:val="00A240EE"/>
    <w:rsid w:val="00A5431D"/>
    <w:rsid w:val="00A85ADF"/>
    <w:rsid w:val="00A87F67"/>
    <w:rsid w:val="00B072CA"/>
    <w:rsid w:val="00B121D8"/>
    <w:rsid w:val="00B243D1"/>
    <w:rsid w:val="00B655BD"/>
    <w:rsid w:val="00D04831"/>
    <w:rsid w:val="00D918D5"/>
    <w:rsid w:val="00E46174"/>
    <w:rsid w:val="00E52BA4"/>
    <w:rsid w:val="00E71F4D"/>
    <w:rsid w:val="00EF403F"/>
    <w:rsid w:val="00F06F44"/>
    <w:rsid w:val="00F10E29"/>
    <w:rsid w:val="00F16F3B"/>
    <w:rsid w:val="00F3340D"/>
    <w:rsid w:val="00F3617A"/>
    <w:rsid w:val="00F81399"/>
    <w:rsid w:val="00FA3BCD"/>
    <w:rsid w:val="00FB530F"/>
    <w:rsid w:val="00FC0CE9"/>
    <w:rsid w:val="00FD1EEC"/>
    <w:rsid w:val="00FE6A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01C7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paragraph" w:styleId="NormalWeb">
    <w:name w:val="Normal (Web)"/>
    <w:basedOn w:val="Normal"/>
    <w:uiPriority w:val="99"/>
    <w:semiHidden/>
    <w:unhideWhenUsed/>
    <w:rsid w:val="00271ABE"/>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271ABE"/>
    <w:rPr>
      <w:b/>
      <w:bCs/>
    </w:rPr>
  </w:style>
  <w:style w:type="character" w:customStyle="1" w:styleId="BodyTextChar">
    <w:name w:val="Body Text Char"/>
    <w:basedOn w:val="DefaultParagraphFont"/>
    <w:link w:val="BodyText"/>
    <w:semiHidden/>
    <w:rsid w:val="009075EB"/>
    <w:rPr>
      <w:lang w:val="en-US" w:eastAsia="en-US"/>
    </w:rPr>
  </w:style>
  <w:style w:type="paragraph" w:styleId="ListParagraph">
    <w:name w:val="List Paragraph"/>
    <w:basedOn w:val="Normal"/>
    <w:uiPriority w:val="34"/>
    <w:qFormat/>
    <w:rsid w:val="00F10E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450</TotalTime>
  <Pages>14</Pages>
  <Words>3250</Words>
  <Characters>18531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21738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David Kesfaw</dc:creator>
  <cp:lastModifiedBy>Nghĩa Lê Minh</cp:lastModifiedBy>
  <cp:revision>31</cp:revision>
  <cp:lastPrinted>2001-03-15T07:26:00Z</cp:lastPrinted>
  <dcterms:created xsi:type="dcterms:W3CDTF">2014-09-19T12:16:00Z</dcterms:created>
  <dcterms:modified xsi:type="dcterms:W3CDTF">2025-10-26T10:23:00Z</dcterms:modified>
</cp:coreProperties>
</file>