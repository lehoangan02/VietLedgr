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5D742" w14:textId="77777777" w:rsidR="004D37DE" w:rsidRDefault="004D37DE" w:rsidP="004D37DE">
      <w:pPr>
        <w:pBdr>
          <w:bottom w:val="single" w:sz="6" w:space="1" w:color="auto"/>
        </w:pBdr>
        <w:jc w:val="right"/>
        <w:rPr>
          <w:rFonts w:ascii="Arial" w:hAnsi="Arial"/>
          <w:b/>
          <w:sz w:val="36"/>
        </w:rPr>
      </w:pPr>
      <w:proofErr w:type="spellStart"/>
      <w:r>
        <w:rPr>
          <w:rFonts w:ascii="Arial" w:hAnsi="Arial"/>
          <w:b/>
          <w:sz w:val="36"/>
        </w:rPr>
        <w:t>VietLedgr</w:t>
      </w:r>
      <w:proofErr w:type="spellEnd"/>
    </w:p>
    <w:p w14:paraId="64F3BAE5" w14:textId="77777777" w:rsidR="009C307A" w:rsidRDefault="00512FAF">
      <w:pPr>
        <w:pStyle w:val="Title"/>
        <w:jc w:val="right"/>
      </w:pPr>
      <w:fldSimple w:instr="title  \* Mergeformat ">
        <w:r>
          <w:t>Use-Case Specification</w:t>
        </w:r>
      </w:fldSimple>
    </w:p>
    <w:p w14:paraId="7555CA84" w14:textId="77777777" w:rsidR="009C307A" w:rsidRDefault="009C307A">
      <w:pPr>
        <w:pStyle w:val="Title"/>
        <w:jc w:val="right"/>
      </w:pPr>
    </w:p>
    <w:p w14:paraId="7747164C" w14:textId="12E24F3F" w:rsidR="009C307A" w:rsidRDefault="00630073">
      <w:pPr>
        <w:pStyle w:val="Title"/>
        <w:jc w:val="right"/>
        <w:rPr>
          <w:sz w:val="28"/>
        </w:rPr>
      </w:pPr>
      <w:r>
        <w:rPr>
          <w:sz w:val="28"/>
        </w:rPr>
        <w:t>Version &lt;1.</w:t>
      </w:r>
      <w:r w:rsidR="008452B5">
        <w:rPr>
          <w:sz w:val="28"/>
        </w:rPr>
        <w:t>1</w:t>
      </w:r>
      <w:r>
        <w:rPr>
          <w:sz w:val="28"/>
        </w:rPr>
        <w:t>&gt;</w:t>
      </w:r>
    </w:p>
    <w:p w14:paraId="695C82A9" w14:textId="77777777" w:rsidR="009C307A" w:rsidRDefault="009C307A"/>
    <w:p w14:paraId="1D0D6A9C" w14:textId="77777777" w:rsidR="009C307A" w:rsidRDefault="009C307A">
      <w:pPr>
        <w:pStyle w:val="BodyText"/>
      </w:pPr>
    </w:p>
    <w:p w14:paraId="26BF94A7" w14:textId="77777777" w:rsidR="009C307A" w:rsidRDefault="009C307A">
      <w:pPr>
        <w:pStyle w:val="BodyText"/>
      </w:pPr>
    </w:p>
    <w:p w14:paraId="1EB68411" w14:textId="77777777" w:rsidR="009C307A" w:rsidRDefault="009C307A">
      <w:pPr>
        <w:sectPr w:rsidR="009C307A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5AF538E5" w14:textId="77777777" w:rsidR="009C307A" w:rsidRDefault="00630073">
      <w:pPr>
        <w:pStyle w:val="Title"/>
      </w:pPr>
      <w:r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9C307A" w14:paraId="72C3B622" w14:textId="77777777">
        <w:tc>
          <w:tcPr>
            <w:tcW w:w="2304" w:type="dxa"/>
          </w:tcPr>
          <w:p w14:paraId="0C94964A" w14:textId="77777777" w:rsidR="009C307A" w:rsidRDefault="00630073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152" w:type="dxa"/>
          </w:tcPr>
          <w:p w14:paraId="3B565A58" w14:textId="77777777" w:rsidR="009C307A" w:rsidRDefault="00630073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7AD4A40D" w14:textId="77777777" w:rsidR="009C307A" w:rsidRDefault="00630073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4AA68EDE" w14:textId="77777777" w:rsidR="009C307A" w:rsidRDefault="00630073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9C307A" w14:paraId="77D5AFAB" w14:textId="77777777">
        <w:tc>
          <w:tcPr>
            <w:tcW w:w="2304" w:type="dxa"/>
          </w:tcPr>
          <w:p w14:paraId="592F2E3C" w14:textId="3CFF9262" w:rsidR="009C307A" w:rsidRDefault="004D37DE">
            <w:pPr>
              <w:pStyle w:val="Tabletext"/>
            </w:pPr>
            <w:r>
              <w:t>&lt;06/11/2025&gt;</w:t>
            </w:r>
          </w:p>
        </w:tc>
        <w:tc>
          <w:tcPr>
            <w:tcW w:w="1152" w:type="dxa"/>
          </w:tcPr>
          <w:p w14:paraId="020DA59E" w14:textId="2FC15C60" w:rsidR="009C307A" w:rsidRDefault="00630073">
            <w:pPr>
              <w:pStyle w:val="Tabletext"/>
            </w:pPr>
            <w:r>
              <w:t>&lt;</w:t>
            </w:r>
            <w:r w:rsidR="004D37DE">
              <w:t>1.0</w:t>
            </w:r>
            <w:r>
              <w:t>&gt;</w:t>
            </w:r>
          </w:p>
        </w:tc>
        <w:tc>
          <w:tcPr>
            <w:tcW w:w="3744" w:type="dxa"/>
          </w:tcPr>
          <w:p w14:paraId="60974E80" w14:textId="5F15AA6F" w:rsidR="009C307A" w:rsidRDefault="004D37DE">
            <w:pPr>
              <w:pStyle w:val="Tabletext"/>
            </w:pPr>
            <w:r>
              <w:t>Creation of Use-Case Specification</w:t>
            </w:r>
          </w:p>
        </w:tc>
        <w:tc>
          <w:tcPr>
            <w:tcW w:w="2304" w:type="dxa"/>
          </w:tcPr>
          <w:p w14:paraId="27AB75DF" w14:textId="60E6124F" w:rsidR="009C307A" w:rsidRDefault="004D37DE">
            <w:pPr>
              <w:pStyle w:val="Tabletext"/>
            </w:pPr>
            <w:r>
              <w:t>Lê Minh Nghĩa</w:t>
            </w:r>
          </w:p>
        </w:tc>
      </w:tr>
      <w:tr w:rsidR="009C307A" w14:paraId="70177BEC" w14:textId="77777777">
        <w:tc>
          <w:tcPr>
            <w:tcW w:w="2304" w:type="dxa"/>
          </w:tcPr>
          <w:p w14:paraId="5BC13425" w14:textId="009E3CAA" w:rsidR="009C307A" w:rsidRDefault="008452B5">
            <w:pPr>
              <w:pStyle w:val="Tabletext"/>
            </w:pPr>
            <w:r>
              <w:t>&lt;13/11/2025&gt;</w:t>
            </w:r>
          </w:p>
        </w:tc>
        <w:tc>
          <w:tcPr>
            <w:tcW w:w="1152" w:type="dxa"/>
          </w:tcPr>
          <w:p w14:paraId="1DFA678E" w14:textId="68C2A3E1" w:rsidR="009C307A" w:rsidRDefault="008452B5">
            <w:pPr>
              <w:pStyle w:val="Tabletext"/>
            </w:pPr>
            <w:r>
              <w:t>&lt;1.1&gt;</w:t>
            </w:r>
          </w:p>
        </w:tc>
        <w:tc>
          <w:tcPr>
            <w:tcW w:w="3744" w:type="dxa"/>
          </w:tcPr>
          <w:p w14:paraId="2A636C95" w14:textId="2054B71D" w:rsidR="009C307A" w:rsidRDefault="008452B5">
            <w:pPr>
              <w:pStyle w:val="Tabletext"/>
            </w:pPr>
            <w:r>
              <w:t>Modification of the Use-Case Model</w:t>
            </w:r>
          </w:p>
        </w:tc>
        <w:tc>
          <w:tcPr>
            <w:tcW w:w="2304" w:type="dxa"/>
          </w:tcPr>
          <w:p w14:paraId="43495A3C" w14:textId="2D3BF7E2" w:rsidR="009C307A" w:rsidRDefault="008452B5">
            <w:pPr>
              <w:pStyle w:val="Tabletext"/>
            </w:pPr>
            <w:r>
              <w:t>Lê Minh Nghĩa</w:t>
            </w:r>
          </w:p>
        </w:tc>
      </w:tr>
      <w:tr w:rsidR="00740D48" w14:paraId="1E36913C" w14:textId="77777777">
        <w:tc>
          <w:tcPr>
            <w:tcW w:w="2304" w:type="dxa"/>
          </w:tcPr>
          <w:p w14:paraId="4FF9FB8D" w14:textId="5D06E043" w:rsidR="00740D48" w:rsidRDefault="00740D48" w:rsidP="00740D48">
            <w:pPr>
              <w:pStyle w:val="Tabletext"/>
            </w:pPr>
            <w:r>
              <w:t>&lt;04/12/2025&gt;</w:t>
            </w:r>
          </w:p>
        </w:tc>
        <w:tc>
          <w:tcPr>
            <w:tcW w:w="1152" w:type="dxa"/>
          </w:tcPr>
          <w:p w14:paraId="443442F0" w14:textId="533546CA" w:rsidR="00740D48" w:rsidRDefault="00740D48" w:rsidP="00740D48">
            <w:pPr>
              <w:pStyle w:val="Tabletext"/>
            </w:pPr>
            <w:r>
              <w:t>&lt;1.2&gt;</w:t>
            </w:r>
          </w:p>
        </w:tc>
        <w:tc>
          <w:tcPr>
            <w:tcW w:w="3744" w:type="dxa"/>
          </w:tcPr>
          <w:p w14:paraId="23F8CE8D" w14:textId="4725C7A4" w:rsidR="00740D48" w:rsidRDefault="00740D48" w:rsidP="00740D48">
            <w:pPr>
              <w:pStyle w:val="Tabletext"/>
            </w:pPr>
            <w:r>
              <w:t>Modification of the Use-Case Model</w:t>
            </w:r>
          </w:p>
        </w:tc>
        <w:tc>
          <w:tcPr>
            <w:tcW w:w="2304" w:type="dxa"/>
          </w:tcPr>
          <w:p w14:paraId="1B18B724" w14:textId="4958D2E7" w:rsidR="00740D48" w:rsidRDefault="00740D48" w:rsidP="00740D48">
            <w:pPr>
              <w:pStyle w:val="Tabletext"/>
            </w:pPr>
            <w:r>
              <w:t>Lê Minh Nghĩa</w:t>
            </w:r>
          </w:p>
        </w:tc>
      </w:tr>
      <w:tr w:rsidR="00740D48" w14:paraId="7E60BD5D" w14:textId="77777777">
        <w:tc>
          <w:tcPr>
            <w:tcW w:w="2304" w:type="dxa"/>
          </w:tcPr>
          <w:p w14:paraId="2E6E6445" w14:textId="77777777" w:rsidR="00740D48" w:rsidRDefault="00740D48" w:rsidP="00740D48">
            <w:pPr>
              <w:pStyle w:val="Tabletext"/>
            </w:pPr>
          </w:p>
        </w:tc>
        <w:tc>
          <w:tcPr>
            <w:tcW w:w="1152" w:type="dxa"/>
          </w:tcPr>
          <w:p w14:paraId="5C096AC1" w14:textId="77777777" w:rsidR="00740D48" w:rsidRDefault="00740D48" w:rsidP="00740D48">
            <w:pPr>
              <w:pStyle w:val="Tabletext"/>
            </w:pPr>
            <w:r>
              <w:t xml:space="preserve"> </w:t>
            </w:r>
          </w:p>
        </w:tc>
        <w:tc>
          <w:tcPr>
            <w:tcW w:w="3744" w:type="dxa"/>
          </w:tcPr>
          <w:p w14:paraId="70515716" w14:textId="77777777" w:rsidR="00740D48" w:rsidRDefault="00740D48" w:rsidP="00740D48">
            <w:pPr>
              <w:pStyle w:val="Tabletext"/>
            </w:pPr>
          </w:p>
        </w:tc>
        <w:tc>
          <w:tcPr>
            <w:tcW w:w="2304" w:type="dxa"/>
          </w:tcPr>
          <w:p w14:paraId="7B86D32F" w14:textId="77777777" w:rsidR="00740D48" w:rsidRDefault="00740D48" w:rsidP="00740D48">
            <w:pPr>
              <w:pStyle w:val="Tabletext"/>
            </w:pPr>
          </w:p>
        </w:tc>
      </w:tr>
    </w:tbl>
    <w:p w14:paraId="604D8C66" w14:textId="77777777" w:rsidR="009C307A" w:rsidRDefault="009C307A"/>
    <w:p w14:paraId="1A100963" w14:textId="77777777" w:rsidR="009C307A" w:rsidRDefault="00630073">
      <w:pPr>
        <w:pStyle w:val="Title"/>
      </w:pPr>
      <w:r>
        <w:br w:type="page"/>
      </w:r>
      <w:r>
        <w:lastRenderedPageBreak/>
        <w:t>Table of Contents</w:t>
      </w:r>
    </w:p>
    <w:p w14:paraId="7444D6C1" w14:textId="76D6A2E3" w:rsidR="006D0A9A" w:rsidRDefault="00630073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6D0A9A">
        <w:rPr>
          <w:noProof/>
        </w:rPr>
        <w:t>1.</w:t>
      </w:r>
      <w:r w:rsidR="006D0A9A"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="006D0A9A">
        <w:rPr>
          <w:noProof/>
        </w:rPr>
        <w:t>Use-case Model</w:t>
      </w:r>
      <w:r w:rsidR="006D0A9A">
        <w:rPr>
          <w:noProof/>
        </w:rPr>
        <w:tab/>
      </w:r>
      <w:r w:rsidR="006D0A9A">
        <w:rPr>
          <w:noProof/>
        </w:rPr>
        <w:fldChar w:fldCharType="begin"/>
      </w:r>
      <w:r w:rsidR="006D0A9A">
        <w:rPr>
          <w:noProof/>
        </w:rPr>
        <w:instrText xml:space="preserve"> PAGEREF _Toc416105490 \h </w:instrText>
      </w:r>
      <w:r w:rsidR="006D0A9A">
        <w:rPr>
          <w:noProof/>
        </w:rPr>
      </w:r>
      <w:r w:rsidR="006D0A9A">
        <w:rPr>
          <w:noProof/>
        </w:rPr>
        <w:fldChar w:fldCharType="separate"/>
      </w:r>
      <w:r w:rsidR="00994314">
        <w:rPr>
          <w:noProof/>
        </w:rPr>
        <w:t>4</w:t>
      </w:r>
      <w:r w:rsidR="006D0A9A">
        <w:rPr>
          <w:noProof/>
        </w:rPr>
        <w:fldChar w:fldCharType="end"/>
      </w:r>
    </w:p>
    <w:p w14:paraId="0FEFA85F" w14:textId="154036E9" w:rsidR="006D0A9A" w:rsidRPr="008F1BC5" w:rsidRDefault="006D0A9A">
      <w:pPr>
        <w:pStyle w:val="TOC1"/>
        <w:tabs>
          <w:tab w:val="left" w:pos="432"/>
        </w:tabs>
        <w:rPr>
          <w:noProof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Use-case Specifications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_Toc416105491 \h </w:instrText>
      </w:r>
      <w:r>
        <w:rPr>
          <w:noProof/>
        </w:rPr>
      </w:r>
      <w:r>
        <w:rPr>
          <w:noProof/>
        </w:rPr>
        <w:fldChar w:fldCharType="separate"/>
      </w:r>
      <w:r w:rsidR="00994314">
        <w:rPr>
          <w:noProof/>
        </w:rPr>
        <w:t>4</w:t>
      </w:r>
      <w:r>
        <w:rPr>
          <w:noProof/>
        </w:rPr>
        <w:fldChar w:fldCharType="end"/>
      </w:r>
    </w:p>
    <w:p w14:paraId="781AFA88" w14:textId="6DD2662A" w:rsidR="006D0A9A" w:rsidRDefault="006D0A9A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Use-case: Add a product to cart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_Toc416105492 \h </w:instrText>
      </w:r>
      <w:r>
        <w:rPr>
          <w:noProof/>
        </w:rPr>
      </w:r>
      <w:r>
        <w:rPr>
          <w:noProof/>
        </w:rPr>
        <w:fldChar w:fldCharType="separate"/>
      </w:r>
      <w:r w:rsidR="00994314">
        <w:rPr>
          <w:noProof/>
        </w:rPr>
        <w:t>4</w:t>
      </w:r>
      <w:r>
        <w:rPr>
          <w:noProof/>
        </w:rPr>
        <w:fldChar w:fldCharType="end"/>
      </w:r>
    </w:p>
    <w:p w14:paraId="048C308B" w14:textId="75E2CB22" w:rsidR="008F1BC5" w:rsidRPr="008F1BC5" w:rsidRDefault="006D0A9A" w:rsidP="008F1BC5">
      <w:pPr>
        <w:pStyle w:val="TOC2"/>
        <w:tabs>
          <w:tab w:val="left" w:pos="1000"/>
        </w:tabs>
        <w:rPr>
          <w:noProof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Use-case: Create a new account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_Toc416105493 \h </w:instrText>
      </w:r>
      <w:r>
        <w:rPr>
          <w:noProof/>
        </w:rPr>
      </w:r>
      <w:r>
        <w:rPr>
          <w:noProof/>
        </w:rPr>
        <w:fldChar w:fldCharType="separate"/>
      </w:r>
      <w:r w:rsidR="00994314">
        <w:rPr>
          <w:noProof/>
        </w:rPr>
        <w:t>5</w:t>
      </w:r>
      <w:r>
        <w:rPr>
          <w:noProof/>
        </w:rPr>
        <w:fldChar w:fldCharType="end"/>
      </w:r>
    </w:p>
    <w:p w14:paraId="13E2FD59" w14:textId="061DFDE7" w:rsidR="008F1BC5" w:rsidRDefault="00630073" w:rsidP="004E3DCC">
      <w:r>
        <w:fldChar w:fldCharType="end"/>
      </w:r>
      <w:r>
        <w:br w:type="page"/>
      </w:r>
    </w:p>
    <w:p w14:paraId="721B626F" w14:textId="77777777" w:rsidR="004E3DCC" w:rsidRDefault="004E3DCC" w:rsidP="00876F9C">
      <w:pPr>
        <w:pStyle w:val="Heading1"/>
      </w:pPr>
      <w:bookmarkStart w:id="0" w:name="_Toc416105490"/>
      <w:r>
        <w:lastRenderedPageBreak/>
        <w:t>Use-case Model</w:t>
      </w:r>
      <w:bookmarkEnd w:id="0"/>
    </w:p>
    <w:p w14:paraId="44FC391F" w14:textId="06E3E5C1" w:rsidR="004E3DCC" w:rsidRDefault="00740D48" w:rsidP="004078A2">
      <w:pPr>
        <w:jc w:val="center"/>
      </w:pPr>
      <w:r>
        <w:rPr>
          <w:noProof/>
        </w:rPr>
        <w:drawing>
          <wp:inline distT="0" distB="0" distL="0" distR="0" wp14:anchorId="3E907D20" wp14:editId="4F846F9D">
            <wp:extent cx="5943600" cy="4326890"/>
            <wp:effectExtent l="0" t="0" r="0" b="0"/>
            <wp:docPr id="758994586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94586" name="Picture 1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83514" w14:textId="77777777" w:rsidR="004E3DCC" w:rsidRDefault="004E3DCC" w:rsidP="004E3DCC"/>
    <w:p w14:paraId="7088F96F" w14:textId="77777777" w:rsidR="004E3DCC" w:rsidRDefault="00591379" w:rsidP="00876F9C">
      <w:pPr>
        <w:pStyle w:val="Heading1"/>
      </w:pPr>
      <w:bookmarkStart w:id="1" w:name="_Toc416105491"/>
      <w:r>
        <w:t xml:space="preserve">Use-case </w:t>
      </w:r>
      <w:r w:rsidR="00016409">
        <w:t>Specifications</w:t>
      </w:r>
      <w:bookmarkEnd w:id="1"/>
    </w:p>
    <w:p w14:paraId="51D607DE" w14:textId="6F8765A1" w:rsidR="004E3DCC" w:rsidRDefault="00B84F54" w:rsidP="00876F9C">
      <w:pPr>
        <w:pStyle w:val="Heading2"/>
      </w:pPr>
      <w:bookmarkStart w:id="2" w:name="_Toc416105492"/>
      <w:proofErr w:type="gramStart"/>
      <w:r>
        <w:t>Use-case</w:t>
      </w:r>
      <w:proofErr w:type="gramEnd"/>
      <w:r>
        <w:t xml:space="preserve">: </w:t>
      </w:r>
      <w:bookmarkEnd w:id="2"/>
      <w:r w:rsidR="00E13ED4">
        <w:t>Import Goods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4E3DCC" w14:paraId="154182A5" w14:textId="77777777" w:rsidTr="00644A23">
        <w:tc>
          <w:tcPr>
            <w:tcW w:w="2088" w:type="dxa"/>
          </w:tcPr>
          <w:p w14:paraId="1AF8A2E5" w14:textId="77777777" w:rsidR="004E3DCC" w:rsidRDefault="004E3DCC" w:rsidP="00644A23">
            <w:r>
              <w:t>Use case Name</w:t>
            </w:r>
          </w:p>
        </w:tc>
        <w:tc>
          <w:tcPr>
            <w:tcW w:w="7488" w:type="dxa"/>
          </w:tcPr>
          <w:p w14:paraId="4F8DFD76" w14:textId="46FB78A4" w:rsidR="004E3DCC" w:rsidRDefault="00E13ED4" w:rsidP="007201F3">
            <w:r>
              <w:t>Import goo</w:t>
            </w:r>
            <w:r w:rsidR="009E4399">
              <w:t>ds to the stock.</w:t>
            </w:r>
          </w:p>
        </w:tc>
      </w:tr>
      <w:tr w:rsidR="004E3DCC" w14:paraId="7ED7A9F5" w14:textId="77777777" w:rsidTr="00644A23">
        <w:tc>
          <w:tcPr>
            <w:tcW w:w="2088" w:type="dxa"/>
          </w:tcPr>
          <w:p w14:paraId="0D3DA134" w14:textId="77777777" w:rsidR="004E3DCC" w:rsidRDefault="004E3DCC" w:rsidP="00644A23">
            <w:r>
              <w:t>Brief description</w:t>
            </w:r>
          </w:p>
        </w:tc>
        <w:tc>
          <w:tcPr>
            <w:tcW w:w="7488" w:type="dxa"/>
          </w:tcPr>
          <w:p w14:paraId="105DF048" w14:textId="3A30CB32" w:rsidR="004E3DCC" w:rsidRDefault="00253488" w:rsidP="00D8281D">
            <w:proofErr w:type="gramStart"/>
            <w:r w:rsidRPr="00253488">
              <w:t>This use</w:t>
            </w:r>
            <w:proofErr w:type="gramEnd"/>
            <w:r w:rsidRPr="00253488">
              <w:t xml:space="preserve"> case describes how the</w:t>
            </w:r>
            <w:r w:rsidR="00D8281D">
              <w:t xml:space="preserve"> </w:t>
            </w:r>
            <w:r w:rsidR="00740D48">
              <w:t>Manager</w:t>
            </w:r>
            <w:r w:rsidR="009E4399">
              <w:t xml:space="preserve"> can record imported goods into the system.</w:t>
            </w:r>
          </w:p>
        </w:tc>
      </w:tr>
      <w:tr w:rsidR="004E3DCC" w14:paraId="62F7B5B3" w14:textId="77777777" w:rsidTr="00644A23">
        <w:tc>
          <w:tcPr>
            <w:tcW w:w="2088" w:type="dxa"/>
          </w:tcPr>
          <w:p w14:paraId="32A017DD" w14:textId="77777777" w:rsidR="004E3DCC" w:rsidRDefault="004E3DCC" w:rsidP="00644A23">
            <w:r>
              <w:t>Actors</w:t>
            </w:r>
          </w:p>
        </w:tc>
        <w:tc>
          <w:tcPr>
            <w:tcW w:w="7488" w:type="dxa"/>
          </w:tcPr>
          <w:p w14:paraId="42C03680" w14:textId="1EA17637" w:rsidR="004E3DCC" w:rsidRDefault="00740D48" w:rsidP="00644A23">
            <w:r>
              <w:t>Manager</w:t>
            </w:r>
          </w:p>
        </w:tc>
      </w:tr>
      <w:tr w:rsidR="004E3DCC" w14:paraId="066A84F0" w14:textId="77777777" w:rsidTr="00644A23">
        <w:tc>
          <w:tcPr>
            <w:tcW w:w="2088" w:type="dxa"/>
          </w:tcPr>
          <w:p w14:paraId="54026EC4" w14:textId="77777777" w:rsidR="004E3DCC" w:rsidRDefault="004E3DCC" w:rsidP="00644A23">
            <w:r>
              <w:t>Basic Flow</w:t>
            </w:r>
          </w:p>
        </w:tc>
        <w:tc>
          <w:tcPr>
            <w:tcW w:w="7488" w:type="dxa"/>
          </w:tcPr>
          <w:p w14:paraId="7C602DC4" w14:textId="0F3D6046" w:rsidR="00804E89" w:rsidRDefault="00BA460E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t xml:space="preserve">At the homepage, </w:t>
            </w:r>
            <w:r w:rsidR="002C7CB2">
              <w:t>t</w:t>
            </w:r>
            <w:r w:rsidR="004E3DCC">
              <w:t xml:space="preserve">he user </w:t>
            </w:r>
            <w:r w:rsidR="009E4399">
              <w:t>switch into the “Inventory” tab</w:t>
            </w:r>
          </w:p>
          <w:p w14:paraId="10C8ACDF" w14:textId="06CE6755" w:rsidR="004E3DCC" w:rsidRPr="002C7CB2" w:rsidRDefault="00804E89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t xml:space="preserve">User </w:t>
            </w:r>
            <w:r w:rsidR="009E4399" w:rsidRPr="002C7CB2">
              <w:t>click</w:t>
            </w:r>
            <w:r w:rsidR="009E4399">
              <w:t>s</w:t>
            </w:r>
            <w:r w:rsidR="004E3DCC" w:rsidRPr="002C7CB2">
              <w:t xml:space="preserve"> on </w:t>
            </w:r>
            <w:r w:rsidR="00CD4E74">
              <w:t>‘</w:t>
            </w:r>
            <w:r w:rsidR="009E4399">
              <w:t xml:space="preserve">New Item’ </w:t>
            </w:r>
            <w:r w:rsidR="004E3DCC" w:rsidRPr="002C7CB2">
              <w:t>button</w:t>
            </w:r>
          </w:p>
          <w:p w14:paraId="7D9C9371" w14:textId="6EEB541A" w:rsidR="004E3DCC" w:rsidRDefault="00CE05C2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t>System</w:t>
            </w:r>
            <w:r w:rsidR="009E4399">
              <w:t xml:space="preserve"> </w:t>
            </w:r>
            <w:proofErr w:type="gramStart"/>
            <w:r w:rsidR="009E4399">
              <w:t>open</w:t>
            </w:r>
            <w:proofErr w:type="gramEnd"/>
            <w:r>
              <w:t xml:space="preserve"> </w:t>
            </w:r>
            <w:r w:rsidR="009E4399">
              <w:t>a menu (form) for batch input</w:t>
            </w:r>
          </w:p>
          <w:p w14:paraId="7AD14B3C" w14:textId="3C7780FB" w:rsidR="00F02F9F" w:rsidRDefault="00DC44DD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t xml:space="preserve">User </w:t>
            </w:r>
            <w:r w:rsidR="009E4399">
              <w:t xml:space="preserve">type in the info of the products, batch </w:t>
            </w:r>
            <w:proofErr w:type="gramStart"/>
            <w:r w:rsidR="009E4399">
              <w:t>size,…</w:t>
            </w:r>
            <w:proofErr w:type="gramEnd"/>
            <w:r w:rsidR="009E4399">
              <w:t>.</w:t>
            </w:r>
          </w:p>
          <w:p w14:paraId="4A40404C" w14:textId="5EF5CA04" w:rsidR="00F02F9F" w:rsidRDefault="003912F0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t xml:space="preserve">System </w:t>
            </w:r>
            <w:r w:rsidR="00DE2F23">
              <w:t xml:space="preserve">adds a new </w:t>
            </w:r>
            <w:r w:rsidR="009E4399">
              <w:t>batch into the “Inventory” of the warehouse</w:t>
            </w:r>
          </w:p>
          <w:p w14:paraId="1DEF750F" w14:textId="3401CA4A" w:rsidR="009B420A" w:rsidRPr="00F02F9F" w:rsidRDefault="009B420A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t xml:space="preserve">System </w:t>
            </w:r>
            <w:proofErr w:type="gramStart"/>
            <w:r w:rsidR="009E4399">
              <w:t>add</w:t>
            </w:r>
            <w:proofErr w:type="gramEnd"/>
            <w:r w:rsidR="009E4399">
              <w:t xml:space="preserve"> entries into the ledger and update the accounts</w:t>
            </w:r>
          </w:p>
        </w:tc>
      </w:tr>
      <w:tr w:rsidR="004E3DCC" w14:paraId="0D7B36A1" w14:textId="77777777" w:rsidTr="00644A23">
        <w:tc>
          <w:tcPr>
            <w:tcW w:w="2088" w:type="dxa"/>
          </w:tcPr>
          <w:p w14:paraId="3F7A9F6A" w14:textId="77777777" w:rsidR="004E3DCC" w:rsidRDefault="004E3DCC" w:rsidP="00644A23">
            <w:r>
              <w:t>Alternative Flows</w:t>
            </w:r>
          </w:p>
        </w:tc>
        <w:tc>
          <w:tcPr>
            <w:tcW w:w="7488" w:type="dxa"/>
          </w:tcPr>
          <w:p w14:paraId="5E427023" w14:textId="6131ACB9" w:rsidR="004E3DCC" w:rsidRPr="00613915" w:rsidRDefault="004E3DCC" w:rsidP="00644A23">
            <w:pPr>
              <w:rPr>
                <w:b/>
              </w:rPr>
            </w:pPr>
            <w:r w:rsidRPr="00613915">
              <w:rPr>
                <w:b/>
              </w:rPr>
              <w:t>Alternative flow 1:</w:t>
            </w:r>
            <w:r w:rsidR="009E4399">
              <w:rPr>
                <w:b/>
              </w:rPr>
              <w:t xml:space="preserve"> Advanced</w:t>
            </w:r>
            <w:r w:rsidRPr="00613915">
              <w:rPr>
                <w:b/>
              </w:rPr>
              <w:t xml:space="preserve"> </w:t>
            </w:r>
            <w:r w:rsidR="009E4399">
              <w:rPr>
                <w:b/>
              </w:rPr>
              <w:t>user willing to provide more detail of the goods</w:t>
            </w:r>
          </w:p>
          <w:p w14:paraId="35D4C542" w14:textId="09BB4206" w:rsidR="004E3DCC" w:rsidRDefault="009E4399" w:rsidP="008452B5">
            <w:pPr>
              <w:pStyle w:val="ListParagraph"/>
              <w:numPr>
                <w:ilvl w:val="0"/>
                <w:numId w:val="31"/>
              </w:numPr>
              <w:spacing w:after="0" w:line="240" w:lineRule="auto"/>
            </w:pPr>
            <w:r>
              <w:t>Follow up to step #3</w:t>
            </w:r>
            <w:r w:rsidR="004E3DCC">
              <w:t xml:space="preserve"> of the basic flow</w:t>
            </w:r>
          </w:p>
          <w:p w14:paraId="3EA046F3" w14:textId="09408CB5" w:rsidR="004E3DCC" w:rsidRDefault="009E4399" w:rsidP="008452B5">
            <w:pPr>
              <w:pStyle w:val="ListParagraph"/>
              <w:numPr>
                <w:ilvl w:val="0"/>
                <w:numId w:val="31"/>
              </w:numPr>
              <w:spacing w:after="0" w:line="240" w:lineRule="auto"/>
            </w:pPr>
            <w:r>
              <w:t>User clicks on “Advance”</w:t>
            </w:r>
          </w:p>
          <w:p w14:paraId="40F1DBB8" w14:textId="2650AE89" w:rsidR="009E4399" w:rsidRDefault="009E4399" w:rsidP="008452B5">
            <w:pPr>
              <w:pStyle w:val="ListParagraph"/>
              <w:numPr>
                <w:ilvl w:val="0"/>
                <w:numId w:val="31"/>
              </w:numPr>
              <w:spacing w:after="0" w:line="240" w:lineRule="auto"/>
            </w:pPr>
            <w:r>
              <w:t xml:space="preserve">System </w:t>
            </w:r>
            <w:proofErr w:type="gramStart"/>
            <w:r>
              <w:t>provide</w:t>
            </w:r>
            <w:proofErr w:type="gramEnd"/>
            <w:r>
              <w:t xml:space="preserve"> detailed </w:t>
            </w:r>
            <w:proofErr w:type="gramStart"/>
            <w:r>
              <w:t>form</w:t>
            </w:r>
            <w:proofErr w:type="gramEnd"/>
            <w:r>
              <w:t xml:space="preserve"> for the user to input.</w:t>
            </w:r>
          </w:p>
          <w:p w14:paraId="0B05F0E8" w14:textId="77777777" w:rsidR="00366692" w:rsidRDefault="009E4399" w:rsidP="008452B5">
            <w:pPr>
              <w:pStyle w:val="ListParagraph"/>
              <w:numPr>
                <w:ilvl w:val="0"/>
                <w:numId w:val="31"/>
              </w:numPr>
              <w:spacing w:after="0" w:line="240" w:lineRule="auto"/>
            </w:pPr>
            <w:r>
              <w:t>Follow step #5 and #6 of the basic flow.</w:t>
            </w:r>
          </w:p>
          <w:p w14:paraId="1A2E814E" w14:textId="47ACAA91" w:rsidR="008452B5" w:rsidRDefault="008452B5" w:rsidP="008452B5">
            <w:pPr>
              <w:rPr>
                <w:b/>
              </w:rPr>
            </w:pPr>
            <w:r w:rsidRPr="00613915">
              <w:rPr>
                <w:b/>
              </w:rPr>
              <w:t xml:space="preserve">Alternative flow </w:t>
            </w:r>
            <w:r>
              <w:rPr>
                <w:b/>
              </w:rPr>
              <w:t>2</w:t>
            </w:r>
            <w:r w:rsidRPr="00613915">
              <w:rPr>
                <w:b/>
              </w:rPr>
              <w:t>:</w:t>
            </w:r>
            <w:r>
              <w:rPr>
                <w:b/>
              </w:rPr>
              <w:t xml:space="preserve"> Modify the item after the goods </w:t>
            </w:r>
            <w:proofErr w:type="gramStart"/>
            <w:r>
              <w:rPr>
                <w:b/>
              </w:rPr>
              <w:t>is</w:t>
            </w:r>
            <w:proofErr w:type="gramEnd"/>
            <w:r>
              <w:rPr>
                <w:b/>
              </w:rPr>
              <w:t xml:space="preserve"> registered</w:t>
            </w:r>
          </w:p>
          <w:p w14:paraId="60CB12F5" w14:textId="67DC4ADA" w:rsidR="008452B5" w:rsidRDefault="008452B5" w:rsidP="008452B5">
            <w:pPr>
              <w:pStyle w:val="ListParagraph"/>
              <w:numPr>
                <w:ilvl w:val="0"/>
                <w:numId w:val="32"/>
              </w:numPr>
              <w:spacing w:after="0" w:line="240" w:lineRule="auto"/>
            </w:pPr>
            <w:r>
              <w:lastRenderedPageBreak/>
              <w:t>Follow step up to step #6 of the basic flow.</w:t>
            </w:r>
          </w:p>
          <w:p w14:paraId="0BDA7A73" w14:textId="64EBEC6C" w:rsidR="008452B5" w:rsidRDefault="008452B5" w:rsidP="008452B5">
            <w:pPr>
              <w:pStyle w:val="ListParagraph"/>
              <w:numPr>
                <w:ilvl w:val="0"/>
                <w:numId w:val="32"/>
              </w:numPr>
              <w:spacing w:after="0" w:line="240" w:lineRule="auto"/>
            </w:pPr>
            <w:r>
              <w:t>After the system added the item into inventory, it displays a notification.</w:t>
            </w:r>
          </w:p>
          <w:p w14:paraId="2CAAEF6C" w14:textId="41C53AE9" w:rsidR="008452B5" w:rsidRPr="008452B5" w:rsidRDefault="008452B5" w:rsidP="008452B5">
            <w:pPr>
              <w:pStyle w:val="ListParagraph"/>
              <w:numPr>
                <w:ilvl w:val="0"/>
                <w:numId w:val="32"/>
              </w:numPr>
              <w:rPr>
                <w:b/>
              </w:rPr>
            </w:pPr>
            <w:r>
              <w:rPr>
                <w:bCs/>
              </w:rPr>
              <w:t xml:space="preserve">Users click on “view item” </w:t>
            </w:r>
          </w:p>
          <w:p w14:paraId="1566E571" w14:textId="6786F4AE" w:rsidR="008452B5" w:rsidRPr="008452B5" w:rsidRDefault="008452B5" w:rsidP="008452B5">
            <w:pPr>
              <w:pStyle w:val="ListParagraph"/>
              <w:numPr>
                <w:ilvl w:val="0"/>
                <w:numId w:val="32"/>
              </w:numPr>
              <w:rPr>
                <w:b/>
              </w:rPr>
            </w:pPr>
            <w:r>
              <w:rPr>
                <w:bCs/>
              </w:rPr>
              <w:t>Users will be navigated to “Edit Goods Info” screen.</w:t>
            </w:r>
          </w:p>
          <w:p w14:paraId="0C96BA71" w14:textId="159898E7" w:rsidR="008452B5" w:rsidRPr="003E06BE" w:rsidRDefault="008452B5" w:rsidP="008452B5">
            <w:pPr>
              <w:spacing w:line="240" w:lineRule="auto"/>
            </w:pPr>
          </w:p>
        </w:tc>
      </w:tr>
      <w:tr w:rsidR="004E3DCC" w14:paraId="06E50B23" w14:textId="77777777" w:rsidTr="00644A23">
        <w:tc>
          <w:tcPr>
            <w:tcW w:w="2088" w:type="dxa"/>
          </w:tcPr>
          <w:p w14:paraId="4AEB8416" w14:textId="77777777" w:rsidR="004E3DCC" w:rsidRDefault="004E3DCC" w:rsidP="00644A23">
            <w:r>
              <w:lastRenderedPageBreak/>
              <w:t>Pre-conditions</w:t>
            </w:r>
          </w:p>
        </w:tc>
        <w:tc>
          <w:tcPr>
            <w:tcW w:w="7488" w:type="dxa"/>
          </w:tcPr>
          <w:p w14:paraId="48372721" w14:textId="5999FF35" w:rsidR="004E3DCC" w:rsidRDefault="00740D48" w:rsidP="00644A23">
            <w:r>
              <w:t>Manager</w:t>
            </w:r>
            <w:r w:rsidR="003E06BE" w:rsidRPr="003E06BE">
              <w:t xml:space="preserve"> must be logged in and on the main dashboard page.</w:t>
            </w:r>
          </w:p>
        </w:tc>
      </w:tr>
      <w:tr w:rsidR="004E3DCC" w14:paraId="380094B1" w14:textId="77777777" w:rsidTr="00644A23">
        <w:tc>
          <w:tcPr>
            <w:tcW w:w="2088" w:type="dxa"/>
          </w:tcPr>
          <w:p w14:paraId="1BE8F1A5" w14:textId="77777777" w:rsidR="004E3DCC" w:rsidRDefault="004E3DCC" w:rsidP="00644A23">
            <w:r>
              <w:t>Post-conditions</w:t>
            </w:r>
          </w:p>
        </w:tc>
        <w:tc>
          <w:tcPr>
            <w:tcW w:w="7488" w:type="dxa"/>
          </w:tcPr>
          <w:p w14:paraId="528AF5B2" w14:textId="2E37B3E1" w:rsidR="004E3DCC" w:rsidRDefault="004D14DB" w:rsidP="000A0E7B">
            <w:r w:rsidRPr="004D14DB">
              <w:t xml:space="preserve">The user successfully </w:t>
            </w:r>
            <w:r w:rsidR="000A0E7B">
              <w:t xml:space="preserve">adds new item to the </w:t>
            </w:r>
            <w:r w:rsidR="003E06BE">
              <w:t>“inventory” and register the transaction into the ledger.</w:t>
            </w:r>
          </w:p>
        </w:tc>
      </w:tr>
    </w:tbl>
    <w:p w14:paraId="09551AC7" w14:textId="77777777" w:rsidR="004E3DCC" w:rsidRDefault="004E3DCC" w:rsidP="004E3DCC"/>
    <w:p w14:paraId="5848E70A" w14:textId="551413A8" w:rsidR="003E06BE" w:rsidRPr="003E06BE" w:rsidRDefault="00F25C41" w:rsidP="003E06BE">
      <w:pPr>
        <w:pStyle w:val="Heading2"/>
      </w:pPr>
      <w:bookmarkStart w:id="3" w:name="_Toc416105493"/>
      <w:proofErr w:type="gramStart"/>
      <w:r>
        <w:t>Use-case</w:t>
      </w:r>
      <w:proofErr w:type="gramEnd"/>
      <w:r>
        <w:t xml:space="preserve">: </w:t>
      </w:r>
      <w:bookmarkEnd w:id="3"/>
      <w:r w:rsidR="00740D48">
        <w:t xml:space="preserve">Manager </w:t>
      </w:r>
      <w:r w:rsidR="003E06BE" w:rsidRPr="003E06BE">
        <w:t>Search for Product (Dashboard)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3E06BE" w14:paraId="6E8D9037" w14:textId="77777777" w:rsidTr="00AF6CBF">
        <w:tc>
          <w:tcPr>
            <w:tcW w:w="2088" w:type="dxa"/>
          </w:tcPr>
          <w:p w14:paraId="5F308523" w14:textId="77777777" w:rsidR="003E06BE" w:rsidRDefault="003E06BE" w:rsidP="00AF6CBF">
            <w:r>
              <w:t>Use case Name</w:t>
            </w:r>
          </w:p>
        </w:tc>
        <w:tc>
          <w:tcPr>
            <w:tcW w:w="7488" w:type="dxa"/>
          </w:tcPr>
          <w:p w14:paraId="6370843A" w14:textId="5E8A2178" w:rsidR="003E06BE" w:rsidRDefault="003E06BE" w:rsidP="00AF6CBF">
            <w:r w:rsidRPr="003E06BE">
              <w:t>Search for Product from Main Dashboard</w:t>
            </w:r>
          </w:p>
        </w:tc>
      </w:tr>
      <w:tr w:rsidR="003E06BE" w14:paraId="0A00FCDD" w14:textId="77777777" w:rsidTr="00AF6CBF">
        <w:tc>
          <w:tcPr>
            <w:tcW w:w="2088" w:type="dxa"/>
          </w:tcPr>
          <w:p w14:paraId="47E28471" w14:textId="77777777" w:rsidR="003E06BE" w:rsidRDefault="003E06BE" w:rsidP="00AF6CBF">
            <w:r>
              <w:t>Brief description</w:t>
            </w:r>
          </w:p>
        </w:tc>
        <w:tc>
          <w:tcPr>
            <w:tcW w:w="7488" w:type="dxa"/>
          </w:tcPr>
          <w:p w14:paraId="57FFC3A2" w14:textId="7E42FA28" w:rsidR="003E06BE" w:rsidRDefault="003E06BE" w:rsidP="00AF6CBF">
            <w:proofErr w:type="gramStart"/>
            <w:r w:rsidRPr="003E06BE">
              <w:t>This use</w:t>
            </w:r>
            <w:proofErr w:type="gramEnd"/>
            <w:r w:rsidRPr="003E06BE">
              <w:t xml:space="preserve"> case describes how the </w:t>
            </w:r>
            <w:r w:rsidR="00740D48">
              <w:t>Manager</w:t>
            </w:r>
            <w:r w:rsidRPr="003E06BE">
              <w:t xml:space="preserve"> finds a specific product from the main </w:t>
            </w:r>
            <w:r w:rsidR="00740D48">
              <w:t xml:space="preserve">Manager </w:t>
            </w:r>
            <w:r w:rsidRPr="003E06BE">
              <w:t>dashboard.</w:t>
            </w:r>
          </w:p>
        </w:tc>
      </w:tr>
      <w:tr w:rsidR="003E06BE" w14:paraId="2028F80D" w14:textId="77777777" w:rsidTr="00AF6CBF">
        <w:tc>
          <w:tcPr>
            <w:tcW w:w="2088" w:type="dxa"/>
          </w:tcPr>
          <w:p w14:paraId="62F16A0C" w14:textId="77777777" w:rsidR="003E06BE" w:rsidRDefault="003E06BE" w:rsidP="00AF6CBF">
            <w:r>
              <w:t>Actors</w:t>
            </w:r>
          </w:p>
        </w:tc>
        <w:tc>
          <w:tcPr>
            <w:tcW w:w="7488" w:type="dxa"/>
          </w:tcPr>
          <w:p w14:paraId="627E3E4D" w14:textId="2A602A38" w:rsidR="003E06BE" w:rsidRDefault="00740D48" w:rsidP="00AF6CBF">
            <w:r>
              <w:t>Manager</w:t>
            </w:r>
          </w:p>
        </w:tc>
      </w:tr>
      <w:tr w:rsidR="003E06BE" w14:paraId="3B4FDDD3" w14:textId="77777777" w:rsidTr="00AF6CBF">
        <w:tc>
          <w:tcPr>
            <w:tcW w:w="2088" w:type="dxa"/>
          </w:tcPr>
          <w:p w14:paraId="5EC0C9A9" w14:textId="77777777" w:rsidR="003E06BE" w:rsidRDefault="003E06BE" w:rsidP="00AF6CBF">
            <w:r>
              <w:t>Basic Flow</w:t>
            </w:r>
          </w:p>
        </w:tc>
        <w:tc>
          <w:tcPr>
            <w:tcW w:w="7488" w:type="dxa"/>
          </w:tcPr>
          <w:p w14:paraId="695410D4" w14:textId="30690071" w:rsidR="003E06BE" w:rsidRPr="003E06BE" w:rsidRDefault="003E06BE">
            <w:pPr>
              <w:pStyle w:val="ListParagraph"/>
              <w:numPr>
                <w:ilvl w:val="0"/>
                <w:numId w:val="5"/>
              </w:numPr>
              <w:spacing w:after="0"/>
            </w:pPr>
            <w:r w:rsidRPr="003E06BE">
              <w:t xml:space="preserve"> </w:t>
            </w:r>
            <w:r w:rsidR="00740D48">
              <w:t>Manager</w:t>
            </w:r>
            <w:r w:rsidRPr="003E06BE">
              <w:t xml:space="preserve"> is on the main dashboard.</w:t>
            </w:r>
          </w:p>
          <w:p w14:paraId="59168123" w14:textId="660AFC8D" w:rsidR="003E06BE" w:rsidRPr="003E06BE" w:rsidRDefault="00740D48">
            <w:pPr>
              <w:pStyle w:val="ListParagraph"/>
              <w:numPr>
                <w:ilvl w:val="0"/>
                <w:numId w:val="5"/>
              </w:numPr>
              <w:spacing w:after="0"/>
            </w:pPr>
            <w:r>
              <w:t>Manager</w:t>
            </w:r>
            <w:r w:rsidR="003E06BE" w:rsidRPr="003E06BE">
              <w:t xml:space="preserve"> types the product's name </w:t>
            </w:r>
            <w:r w:rsidR="003E06BE">
              <w:t xml:space="preserve">or SKU </w:t>
            </w:r>
            <w:r w:rsidR="003E06BE" w:rsidRPr="003E06BE">
              <w:t>into the global search bar.</w:t>
            </w:r>
          </w:p>
          <w:p w14:paraId="4F64F9AD" w14:textId="45E70257" w:rsidR="003E06BE" w:rsidRDefault="00740D48">
            <w:pPr>
              <w:pStyle w:val="ListParagraph"/>
              <w:numPr>
                <w:ilvl w:val="0"/>
                <w:numId w:val="5"/>
              </w:numPr>
              <w:spacing w:after="0"/>
            </w:pPr>
            <w:r>
              <w:t>Manager</w:t>
            </w:r>
            <w:r w:rsidR="003E06BE" w:rsidRPr="003E06BE">
              <w:t xml:space="preserve"> presses the 'Enter' key or clicks the search icon.</w:t>
            </w:r>
          </w:p>
          <w:p w14:paraId="2CE484B7" w14:textId="0031BE78" w:rsidR="003E06BE" w:rsidRDefault="003E06BE">
            <w:pPr>
              <w:pStyle w:val="ListParagraph"/>
              <w:numPr>
                <w:ilvl w:val="0"/>
                <w:numId w:val="5"/>
              </w:numPr>
              <w:spacing w:after="0"/>
            </w:pPr>
            <w:r>
              <w:t>System provides a list of Items (Batch) that fit the prompt.</w:t>
            </w:r>
          </w:p>
          <w:p w14:paraId="27E4A9CC" w14:textId="3662C37C" w:rsidR="003E06BE" w:rsidRPr="003E06BE" w:rsidRDefault="00740D48">
            <w:pPr>
              <w:pStyle w:val="ListParagraph"/>
              <w:numPr>
                <w:ilvl w:val="0"/>
                <w:numId w:val="5"/>
              </w:numPr>
              <w:spacing w:after="0"/>
            </w:pPr>
            <w:proofErr w:type="gramStart"/>
            <w:r>
              <w:t>Manager</w:t>
            </w:r>
            <w:proofErr w:type="gramEnd"/>
            <w:r w:rsidR="003E06BE">
              <w:t xml:space="preserve"> click on an item.</w:t>
            </w:r>
          </w:p>
          <w:p w14:paraId="0B14E2DD" w14:textId="2656B5EE" w:rsidR="003E06BE" w:rsidRPr="003E06BE" w:rsidRDefault="003E06BE">
            <w:pPr>
              <w:pStyle w:val="ListParagraph"/>
              <w:numPr>
                <w:ilvl w:val="0"/>
                <w:numId w:val="5"/>
              </w:numPr>
              <w:spacing w:after="0"/>
            </w:pPr>
            <w:r w:rsidRPr="003E06BE">
              <w:t>System navigates to the "Product Details" page for that item.</w:t>
            </w:r>
          </w:p>
        </w:tc>
      </w:tr>
      <w:tr w:rsidR="003E06BE" w14:paraId="0AB80105" w14:textId="77777777" w:rsidTr="00AF6CBF">
        <w:tc>
          <w:tcPr>
            <w:tcW w:w="2088" w:type="dxa"/>
          </w:tcPr>
          <w:p w14:paraId="01FDC192" w14:textId="77777777" w:rsidR="003E06BE" w:rsidRDefault="003E06BE" w:rsidP="00AF6CBF">
            <w:r>
              <w:t>Alternative Flows</w:t>
            </w:r>
          </w:p>
        </w:tc>
        <w:tc>
          <w:tcPr>
            <w:tcW w:w="7488" w:type="dxa"/>
          </w:tcPr>
          <w:p w14:paraId="14C9CD0A" w14:textId="151ACDC3" w:rsidR="003E06BE" w:rsidRPr="003E06BE" w:rsidRDefault="003E06BE" w:rsidP="003E06BE">
            <w:pPr>
              <w:rPr>
                <w:b/>
                <w:bCs/>
              </w:rPr>
            </w:pPr>
            <w:r w:rsidRPr="003E06BE">
              <w:rPr>
                <w:b/>
                <w:bCs/>
              </w:rPr>
              <w:t xml:space="preserve">Alternative flow </w:t>
            </w:r>
            <w:r>
              <w:rPr>
                <w:b/>
                <w:bCs/>
              </w:rPr>
              <w:t>1</w:t>
            </w:r>
            <w:r w:rsidRPr="003E06BE">
              <w:rPr>
                <w:b/>
                <w:bCs/>
              </w:rPr>
              <w:t>: No product found</w:t>
            </w:r>
          </w:p>
          <w:p w14:paraId="1CCBB27B" w14:textId="77777777" w:rsidR="003E06BE" w:rsidRPr="003E06BE" w:rsidRDefault="003E06BE">
            <w:pPr>
              <w:numPr>
                <w:ilvl w:val="0"/>
                <w:numId w:val="6"/>
              </w:numPr>
            </w:pPr>
            <w:r w:rsidRPr="003E06BE">
              <w:t>Follow steps 1-3 of the basic flow.</w:t>
            </w:r>
          </w:p>
          <w:p w14:paraId="4D8AD4DA" w14:textId="77777777" w:rsidR="003E06BE" w:rsidRPr="003E06BE" w:rsidRDefault="003E06BE">
            <w:pPr>
              <w:numPr>
                <w:ilvl w:val="0"/>
                <w:numId w:val="6"/>
              </w:numPr>
            </w:pPr>
            <w:r w:rsidRPr="003E06BE">
              <w:t>The system finds no product matching the query.</w:t>
            </w:r>
          </w:p>
          <w:p w14:paraId="62148390" w14:textId="77777777" w:rsidR="003E06BE" w:rsidRPr="003E06BE" w:rsidRDefault="003E06BE">
            <w:pPr>
              <w:numPr>
                <w:ilvl w:val="0"/>
                <w:numId w:val="6"/>
              </w:numPr>
            </w:pPr>
            <w:r w:rsidRPr="003E06BE">
              <w:t>System displays a "No results found" message on the dashboard.</w:t>
            </w:r>
          </w:p>
          <w:p w14:paraId="07560986" w14:textId="3A817DF4" w:rsidR="003E06BE" w:rsidRDefault="003E06BE" w:rsidP="00AF6CBF"/>
        </w:tc>
      </w:tr>
      <w:tr w:rsidR="003E06BE" w14:paraId="77B9FC88" w14:textId="77777777" w:rsidTr="00AF6CBF">
        <w:tc>
          <w:tcPr>
            <w:tcW w:w="2088" w:type="dxa"/>
          </w:tcPr>
          <w:p w14:paraId="500BDE27" w14:textId="77777777" w:rsidR="003E06BE" w:rsidRDefault="003E06BE" w:rsidP="00AF6CBF">
            <w:r>
              <w:t>Pre-conditions</w:t>
            </w:r>
          </w:p>
        </w:tc>
        <w:tc>
          <w:tcPr>
            <w:tcW w:w="7488" w:type="dxa"/>
          </w:tcPr>
          <w:p w14:paraId="725666FD" w14:textId="3B05606A" w:rsidR="003E06BE" w:rsidRDefault="00740D48" w:rsidP="00AF6CBF">
            <w:r>
              <w:t>Manager</w:t>
            </w:r>
            <w:r w:rsidR="003E06BE" w:rsidRPr="003E06BE">
              <w:t xml:space="preserve"> must be logged in and on the main dashboard page.</w:t>
            </w:r>
          </w:p>
        </w:tc>
      </w:tr>
      <w:tr w:rsidR="003E06BE" w14:paraId="71B2EBC7" w14:textId="77777777" w:rsidTr="00AF6CBF">
        <w:tc>
          <w:tcPr>
            <w:tcW w:w="2088" w:type="dxa"/>
          </w:tcPr>
          <w:p w14:paraId="3519DABA" w14:textId="77777777" w:rsidR="003E06BE" w:rsidRDefault="003E06BE" w:rsidP="00AF6CBF">
            <w:r>
              <w:t>Post-conditions</w:t>
            </w:r>
          </w:p>
        </w:tc>
        <w:tc>
          <w:tcPr>
            <w:tcW w:w="7488" w:type="dxa"/>
          </w:tcPr>
          <w:p w14:paraId="3BE8EC02" w14:textId="241B3B94" w:rsidR="003E06BE" w:rsidRDefault="007952B4" w:rsidP="00AF6CBF">
            <w:r w:rsidRPr="007952B4">
              <w:t xml:space="preserve">The </w:t>
            </w:r>
            <w:r w:rsidR="00740D48">
              <w:t>Manager</w:t>
            </w:r>
            <w:r w:rsidRPr="007952B4">
              <w:t xml:space="preserve"> has successfully </w:t>
            </w:r>
            <w:proofErr w:type="gramStart"/>
            <w:r w:rsidRPr="007952B4">
              <w:t>navigated to</w:t>
            </w:r>
            <w:proofErr w:type="gramEnd"/>
            <w:r w:rsidRPr="007952B4">
              <w:t xml:space="preserve"> the desired product's detail page or is viewing a list of relevant results.</w:t>
            </w:r>
          </w:p>
        </w:tc>
      </w:tr>
    </w:tbl>
    <w:p w14:paraId="6ED43CE1" w14:textId="68A19DBF" w:rsidR="003E06BE" w:rsidRDefault="007952B4" w:rsidP="007952B4">
      <w:pPr>
        <w:pStyle w:val="Heading2"/>
      </w:pPr>
      <w:proofErr w:type="gramStart"/>
      <w:r>
        <w:t>Use-case</w:t>
      </w:r>
      <w:proofErr w:type="gramEnd"/>
      <w:r>
        <w:t xml:space="preserve">: </w:t>
      </w:r>
      <w:r w:rsidRPr="007952B4">
        <w:t>Cashier Search for Product (POS)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7952B4" w14:paraId="65C8E30B" w14:textId="77777777" w:rsidTr="00AF6CBF">
        <w:tc>
          <w:tcPr>
            <w:tcW w:w="2088" w:type="dxa"/>
          </w:tcPr>
          <w:p w14:paraId="554967F7" w14:textId="77777777" w:rsidR="007952B4" w:rsidRDefault="007952B4" w:rsidP="00AF6CBF">
            <w:r>
              <w:t>Use case Name</w:t>
            </w:r>
          </w:p>
        </w:tc>
        <w:tc>
          <w:tcPr>
            <w:tcW w:w="7488" w:type="dxa"/>
          </w:tcPr>
          <w:p w14:paraId="7C265647" w14:textId="245E241C" w:rsidR="007952B4" w:rsidRDefault="007952B4" w:rsidP="00AF6CBF">
            <w:r w:rsidRPr="007952B4">
              <w:t>Search for Product from POS Screen</w:t>
            </w:r>
          </w:p>
        </w:tc>
      </w:tr>
      <w:tr w:rsidR="007952B4" w14:paraId="1948AA50" w14:textId="77777777" w:rsidTr="00AF6CBF">
        <w:tc>
          <w:tcPr>
            <w:tcW w:w="2088" w:type="dxa"/>
          </w:tcPr>
          <w:p w14:paraId="66BB0392" w14:textId="77777777" w:rsidR="007952B4" w:rsidRDefault="007952B4" w:rsidP="00AF6CBF">
            <w:r>
              <w:t>Brief description</w:t>
            </w:r>
          </w:p>
        </w:tc>
        <w:tc>
          <w:tcPr>
            <w:tcW w:w="7488" w:type="dxa"/>
          </w:tcPr>
          <w:p w14:paraId="2F84EB6E" w14:textId="64DD38B1" w:rsidR="007952B4" w:rsidRDefault="007952B4" w:rsidP="00AF6CBF">
            <w:proofErr w:type="gramStart"/>
            <w:r>
              <w:t>T</w:t>
            </w:r>
            <w:r w:rsidRPr="007952B4">
              <w:t>his use</w:t>
            </w:r>
            <w:proofErr w:type="gramEnd"/>
            <w:r w:rsidRPr="007952B4">
              <w:t xml:space="preserve"> case describes how the Cashier finds a product to add to a customer's transaction.</w:t>
            </w:r>
          </w:p>
        </w:tc>
      </w:tr>
      <w:tr w:rsidR="007952B4" w14:paraId="75140F37" w14:textId="77777777" w:rsidTr="00AF6CBF">
        <w:tc>
          <w:tcPr>
            <w:tcW w:w="2088" w:type="dxa"/>
          </w:tcPr>
          <w:p w14:paraId="13BA8041" w14:textId="77777777" w:rsidR="007952B4" w:rsidRDefault="007952B4" w:rsidP="00AF6CBF">
            <w:r>
              <w:t>Actors</w:t>
            </w:r>
          </w:p>
        </w:tc>
        <w:tc>
          <w:tcPr>
            <w:tcW w:w="7488" w:type="dxa"/>
          </w:tcPr>
          <w:p w14:paraId="74D6F223" w14:textId="2E120BF7" w:rsidR="007952B4" w:rsidRDefault="007952B4" w:rsidP="00AF6CBF">
            <w:r w:rsidRPr="007952B4">
              <w:t>Cashier</w:t>
            </w:r>
          </w:p>
        </w:tc>
      </w:tr>
      <w:tr w:rsidR="007952B4" w14:paraId="7A593BDA" w14:textId="77777777" w:rsidTr="00AF6CBF">
        <w:tc>
          <w:tcPr>
            <w:tcW w:w="2088" w:type="dxa"/>
          </w:tcPr>
          <w:p w14:paraId="1D989D67" w14:textId="77777777" w:rsidR="007952B4" w:rsidRDefault="007952B4" w:rsidP="00AF6CBF">
            <w:r>
              <w:t>Basic Flow</w:t>
            </w:r>
          </w:p>
        </w:tc>
        <w:tc>
          <w:tcPr>
            <w:tcW w:w="7488" w:type="dxa"/>
          </w:tcPr>
          <w:p w14:paraId="63E77E0D" w14:textId="475B9D72" w:rsidR="007952B4" w:rsidRPr="007952B4" w:rsidRDefault="007952B4">
            <w:pPr>
              <w:pStyle w:val="ListParagraph"/>
              <w:numPr>
                <w:ilvl w:val="0"/>
                <w:numId w:val="7"/>
              </w:numPr>
              <w:spacing w:after="0"/>
            </w:pPr>
            <w:r w:rsidRPr="007952B4">
              <w:t xml:space="preserve">  At the POS screen, the Cashier clicks on the "Search Product" input field.</w:t>
            </w:r>
          </w:p>
          <w:p w14:paraId="42DBAFB5" w14:textId="33FF9F02" w:rsidR="007952B4" w:rsidRPr="007952B4" w:rsidRDefault="007952B4">
            <w:pPr>
              <w:pStyle w:val="ListParagraph"/>
              <w:numPr>
                <w:ilvl w:val="0"/>
                <w:numId w:val="7"/>
              </w:numPr>
              <w:spacing w:after="0"/>
            </w:pPr>
            <w:r w:rsidRPr="007952B4">
              <w:t xml:space="preserve"> Cashier </w:t>
            </w:r>
            <w:proofErr w:type="gramStart"/>
            <w:r w:rsidRPr="007952B4">
              <w:t>types</w:t>
            </w:r>
            <w:proofErr w:type="gramEnd"/>
            <w:r w:rsidRPr="007952B4">
              <w:t xml:space="preserve"> the product's name or SKU.</w:t>
            </w:r>
          </w:p>
          <w:p w14:paraId="00F09DAE" w14:textId="7083EDE9" w:rsidR="007952B4" w:rsidRPr="007952B4" w:rsidRDefault="007952B4">
            <w:pPr>
              <w:pStyle w:val="ListParagraph"/>
              <w:numPr>
                <w:ilvl w:val="0"/>
                <w:numId w:val="7"/>
              </w:numPr>
              <w:spacing w:after="0"/>
            </w:pPr>
            <w:r w:rsidRPr="007952B4">
              <w:t xml:space="preserve">  System displays a real-time list of matching products below the search bar.</w:t>
            </w:r>
          </w:p>
          <w:p w14:paraId="29DDD768" w14:textId="24F9FA62" w:rsidR="007952B4" w:rsidRPr="007952B4" w:rsidRDefault="007952B4">
            <w:pPr>
              <w:pStyle w:val="ListParagraph"/>
              <w:numPr>
                <w:ilvl w:val="0"/>
                <w:numId w:val="7"/>
              </w:numPr>
              <w:spacing w:after="0"/>
            </w:pPr>
            <w:r w:rsidRPr="007952B4">
              <w:t xml:space="preserve"> Cashier clicks on the correct product from the list.</w:t>
            </w:r>
          </w:p>
          <w:p w14:paraId="3A917C45" w14:textId="30FEEB50" w:rsidR="007952B4" w:rsidRPr="007952B4" w:rsidRDefault="007952B4">
            <w:pPr>
              <w:pStyle w:val="ListParagraph"/>
              <w:numPr>
                <w:ilvl w:val="0"/>
                <w:numId w:val="7"/>
              </w:numPr>
              <w:spacing w:after="0"/>
            </w:pPr>
            <w:r w:rsidRPr="007952B4">
              <w:t xml:space="preserve"> System adds the product to the current sales transaction list (cart).</w:t>
            </w:r>
          </w:p>
        </w:tc>
      </w:tr>
      <w:tr w:rsidR="007952B4" w14:paraId="6E324F83" w14:textId="77777777" w:rsidTr="00AF6CBF">
        <w:tc>
          <w:tcPr>
            <w:tcW w:w="2088" w:type="dxa"/>
          </w:tcPr>
          <w:p w14:paraId="4C5A23C3" w14:textId="77777777" w:rsidR="007952B4" w:rsidRDefault="007952B4" w:rsidP="00AF6CBF">
            <w:r>
              <w:t>Alternative Flows</w:t>
            </w:r>
          </w:p>
        </w:tc>
        <w:tc>
          <w:tcPr>
            <w:tcW w:w="7488" w:type="dxa"/>
          </w:tcPr>
          <w:p w14:paraId="00F5F14E" w14:textId="7100C967" w:rsidR="007952B4" w:rsidRPr="007952B4" w:rsidRDefault="007952B4" w:rsidP="007952B4">
            <w:pPr>
              <w:rPr>
                <w:b/>
                <w:bCs/>
              </w:rPr>
            </w:pPr>
            <w:r w:rsidRPr="007952B4">
              <w:rPr>
                <w:b/>
                <w:bCs/>
              </w:rPr>
              <w:t xml:space="preserve"> Alternative flow 1: Using barcode scanner</w:t>
            </w:r>
          </w:p>
          <w:p w14:paraId="7636F228" w14:textId="77777777" w:rsidR="007952B4" w:rsidRPr="007952B4" w:rsidRDefault="007952B4">
            <w:pPr>
              <w:numPr>
                <w:ilvl w:val="0"/>
                <w:numId w:val="8"/>
              </w:numPr>
            </w:pPr>
            <w:r w:rsidRPr="007952B4">
              <w:t>The cursor is active in the "Search Product" input field.</w:t>
            </w:r>
          </w:p>
          <w:p w14:paraId="34F4EAE9" w14:textId="77777777" w:rsidR="007952B4" w:rsidRPr="007952B4" w:rsidRDefault="007952B4">
            <w:pPr>
              <w:numPr>
                <w:ilvl w:val="0"/>
                <w:numId w:val="8"/>
              </w:numPr>
            </w:pPr>
            <w:r w:rsidRPr="007952B4">
              <w:lastRenderedPageBreak/>
              <w:t>Cashier scans the product's barcode.</w:t>
            </w:r>
          </w:p>
          <w:p w14:paraId="32E4ADC2" w14:textId="77777777" w:rsidR="007952B4" w:rsidRPr="007952B4" w:rsidRDefault="007952B4">
            <w:pPr>
              <w:numPr>
                <w:ilvl w:val="0"/>
                <w:numId w:val="8"/>
              </w:numPr>
            </w:pPr>
            <w:r w:rsidRPr="007952B4">
              <w:t>The system automatically inputs the barcode (SKU) into the field and searches.</w:t>
            </w:r>
          </w:p>
          <w:p w14:paraId="09EABF66" w14:textId="77777777" w:rsidR="007952B4" w:rsidRPr="007952B4" w:rsidRDefault="007952B4">
            <w:pPr>
              <w:numPr>
                <w:ilvl w:val="0"/>
                <w:numId w:val="8"/>
              </w:numPr>
            </w:pPr>
            <w:r w:rsidRPr="007952B4">
              <w:t>System finds the exact product match.</w:t>
            </w:r>
          </w:p>
          <w:p w14:paraId="0F4AE65F" w14:textId="77777777" w:rsidR="007952B4" w:rsidRDefault="007952B4">
            <w:pPr>
              <w:numPr>
                <w:ilvl w:val="0"/>
                <w:numId w:val="8"/>
              </w:numPr>
            </w:pPr>
            <w:r w:rsidRPr="007952B4">
              <w:t>System adds the product to the current sales transaction list.</w:t>
            </w:r>
          </w:p>
          <w:p w14:paraId="378A991C" w14:textId="47747FEF" w:rsidR="007952B4" w:rsidRPr="007952B4" w:rsidRDefault="007952B4" w:rsidP="007952B4">
            <w:pPr>
              <w:rPr>
                <w:b/>
                <w:bCs/>
              </w:rPr>
            </w:pPr>
            <w:r w:rsidRPr="007952B4">
              <w:rPr>
                <w:b/>
                <w:bCs/>
              </w:rPr>
              <w:t xml:space="preserve"> Alternative flow 2: Product not found</w:t>
            </w:r>
          </w:p>
          <w:p w14:paraId="5B209E2A" w14:textId="77777777" w:rsidR="007952B4" w:rsidRPr="007952B4" w:rsidRDefault="007952B4">
            <w:pPr>
              <w:numPr>
                <w:ilvl w:val="0"/>
                <w:numId w:val="9"/>
              </w:numPr>
            </w:pPr>
            <w:r w:rsidRPr="007952B4">
              <w:t>Follow steps 1-3 of the basic flow.</w:t>
            </w:r>
          </w:p>
          <w:p w14:paraId="0D6086AE" w14:textId="77777777" w:rsidR="007952B4" w:rsidRPr="007952B4" w:rsidRDefault="007952B4">
            <w:pPr>
              <w:numPr>
                <w:ilvl w:val="0"/>
                <w:numId w:val="9"/>
              </w:numPr>
            </w:pPr>
            <w:r w:rsidRPr="007952B4">
              <w:t>The system finds no product matching the query.</w:t>
            </w:r>
          </w:p>
          <w:p w14:paraId="4B1B7762" w14:textId="77777777" w:rsidR="007952B4" w:rsidRDefault="007952B4">
            <w:pPr>
              <w:numPr>
                <w:ilvl w:val="0"/>
                <w:numId w:val="9"/>
              </w:numPr>
            </w:pPr>
            <w:r w:rsidRPr="007952B4">
              <w:t>System displays a "Product not found" message.</w:t>
            </w:r>
          </w:p>
          <w:p w14:paraId="4BB4E106" w14:textId="06E2CDE0" w:rsidR="008452B5" w:rsidRPr="007952B4" w:rsidRDefault="008452B5" w:rsidP="008452B5">
            <w:pPr>
              <w:rPr>
                <w:b/>
                <w:bCs/>
              </w:rPr>
            </w:pPr>
            <w:r w:rsidRPr="007952B4">
              <w:rPr>
                <w:b/>
                <w:bCs/>
              </w:rPr>
              <w:t xml:space="preserve">Alternative flow </w:t>
            </w:r>
            <w:r>
              <w:rPr>
                <w:b/>
                <w:bCs/>
              </w:rPr>
              <w:t>3</w:t>
            </w:r>
            <w:r w:rsidRPr="007952B4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Add product into transaction list</w:t>
            </w:r>
          </w:p>
          <w:p w14:paraId="752970CD" w14:textId="77777777" w:rsidR="008452B5" w:rsidRDefault="008452B5" w:rsidP="008452B5">
            <w:pPr>
              <w:numPr>
                <w:ilvl w:val="0"/>
                <w:numId w:val="33"/>
              </w:numPr>
            </w:pPr>
            <w:r w:rsidRPr="007952B4">
              <w:t>Follow steps 1-3 of the basic flow.</w:t>
            </w:r>
          </w:p>
          <w:p w14:paraId="58CF5418" w14:textId="7C0E68B9" w:rsidR="006C55A9" w:rsidRPr="007952B4" w:rsidRDefault="006C55A9" w:rsidP="008452B5">
            <w:pPr>
              <w:numPr>
                <w:ilvl w:val="0"/>
                <w:numId w:val="33"/>
              </w:numPr>
            </w:pPr>
            <w:r>
              <w:t>Enter amount.</w:t>
            </w:r>
          </w:p>
          <w:p w14:paraId="696BF8BD" w14:textId="73231A51" w:rsidR="007952B4" w:rsidRPr="006C55A9" w:rsidRDefault="006C55A9" w:rsidP="00AF6CBF">
            <w:pPr>
              <w:numPr>
                <w:ilvl w:val="0"/>
                <w:numId w:val="33"/>
              </w:numPr>
            </w:pPr>
            <w:r>
              <w:t>Click the “add to cart” button</w:t>
            </w:r>
            <w:r w:rsidR="008452B5" w:rsidRPr="007952B4">
              <w:t>.</w:t>
            </w:r>
          </w:p>
        </w:tc>
      </w:tr>
      <w:tr w:rsidR="007952B4" w14:paraId="5B6F9C57" w14:textId="77777777" w:rsidTr="00AF6CBF">
        <w:tc>
          <w:tcPr>
            <w:tcW w:w="2088" w:type="dxa"/>
          </w:tcPr>
          <w:p w14:paraId="1B21582B" w14:textId="77777777" w:rsidR="007952B4" w:rsidRDefault="007952B4" w:rsidP="00AF6CBF">
            <w:r>
              <w:lastRenderedPageBreak/>
              <w:t>Pre-conditions</w:t>
            </w:r>
          </w:p>
        </w:tc>
        <w:tc>
          <w:tcPr>
            <w:tcW w:w="7488" w:type="dxa"/>
          </w:tcPr>
          <w:p w14:paraId="69401B99" w14:textId="48C25CFA" w:rsidR="007952B4" w:rsidRDefault="007952B4" w:rsidP="00AF6CBF">
            <w:r w:rsidRPr="007952B4">
              <w:t>Cashier must be logged in and on the main POS (Point of Sale) screen with an active or new transaction.</w:t>
            </w:r>
          </w:p>
        </w:tc>
      </w:tr>
      <w:tr w:rsidR="007952B4" w14:paraId="5C704BBA" w14:textId="77777777" w:rsidTr="00AF6CBF">
        <w:tc>
          <w:tcPr>
            <w:tcW w:w="2088" w:type="dxa"/>
          </w:tcPr>
          <w:p w14:paraId="63CD94B0" w14:textId="77777777" w:rsidR="007952B4" w:rsidRDefault="007952B4" w:rsidP="00AF6CBF">
            <w:r>
              <w:t>Post-conditions</w:t>
            </w:r>
          </w:p>
        </w:tc>
        <w:tc>
          <w:tcPr>
            <w:tcW w:w="7488" w:type="dxa"/>
          </w:tcPr>
          <w:p w14:paraId="60CE1108" w14:textId="5E9306A5" w:rsidR="007952B4" w:rsidRDefault="007952B4" w:rsidP="00AF6CBF">
            <w:r w:rsidRPr="007952B4">
              <w:t>The desired product is added to the sales transaction list, or the Cashier is notified that the product is not in the system.</w:t>
            </w:r>
          </w:p>
        </w:tc>
      </w:tr>
    </w:tbl>
    <w:p w14:paraId="689C7535" w14:textId="77777777" w:rsidR="007952B4" w:rsidRPr="007952B4" w:rsidRDefault="007952B4" w:rsidP="007952B4"/>
    <w:p w14:paraId="2E514ADE" w14:textId="333B1F4D" w:rsidR="003E06BE" w:rsidRDefault="007952B4" w:rsidP="003E06BE">
      <w:pPr>
        <w:pStyle w:val="Heading2"/>
      </w:pPr>
      <w:r>
        <w:t xml:space="preserve">Use-case: </w:t>
      </w:r>
      <w:r w:rsidRPr="007952B4">
        <w:t>User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7952B4" w14:paraId="19F46406" w14:textId="77777777" w:rsidTr="00AF6CBF">
        <w:tc>
          <w:tcPr>
            <w:tcW w:w="2088" w:type="dxa"/>
          </w:tcPr>
          <w:p w14:paraId="51A3B3EA" w14:textId="77777777" w:rsidR="007952B4" w:rsidRDefault="007952B4" w:rsidP="00AF6CBF">
            <w:r>
              <w:t>Use case Name</w:t>
            </w:r>
          </w:p>
        </w:tc>
        <w:tc>
          <w:tcPr>
            <w:tcW w:w="7488" w:type="dxa"/>
          </w:tcPr>
          <w:p w14:paraId="1039F18D" w14:textId="38038A1A" w:rsidR="007952B4" w:rsidRDefault="007952B4" w:rsidP="00AF6CBF">
            <w:r w:rsidRPr="007952B4">
              <w:t>User Login</w:t>
            </w:r>
          </w:p>
        </w:tc>
      </w:tr>
      <w:tr w:rsidR="007952B4" w14:paraId="150DB263" w14:textId="77777777" w:rsidTr="00AF6CBF">
        <w:tc>
          <w:tcPr>
            <w:tcW w:w="2088" w:type="dxa"/>
          </w:tcPr>
          <w:p w14:paraId="4FADFDB0" w14:textId="77777777" w:rsidR="007952B4" w:rsidRDefault="007952B4" w:rsidP="00AF6CBF">
            <w:r>
              <w:t>Brief description</w:t>
            </w:r>
          </w:p>
        </w:tc>
        <w:tc>
          <w:tcPr>
            <w:tcW w:w="7488" w:type="dxa"/>
          </w:tcPr>
          <w:p w14:paraId="60EA3C07" w14:textId="2208F34B" w:rsidR="007952B4" w:rsidRDefault="007952B4" w:rsidP="00AF6CBF">
            <w:proofErr w:type="gramStart"/>
            <w:r w:rsidRPr="007952B4">
              <w:t>This use</w:t>
            </w:r>
            <w:proofErr w:type="gramEnd"/>
            <w:r w:rsidRPr="007952B4">
              <w:t xml:space="preserve"> case describes how </w:t>
            </w:r>
            <w:proofErr w:type="gramStart"/>
            <w:r w:rsidRPr="007952B4">
              <w:t>an</w:t>
            </w:r>
            <w:proofErr w:type="gramEnd"/>
            <w:r w:rsidRPr="007952B4">
              <w:t xml:space="preserve"> </w:t>
            </w:r>
            <w:r w:rsidR="00740D48">
              <w:t>Manager</w:t>
            </w:r>
            <w:r w:rsidRPr="007952B4">
              <w:t xml:space="preserve"> or Cashier logs into the system.</w:t>
            </w:r>
          </w:p>
        </w:tc>
      </w:tr>
      <w:tr w:rsidR="007952B4" w14:paraId="11944784" w14:textId="77777777" w:rsidTr="00AF6CBF">
        <w:tc>
          <w:tcPr>
            <w:tcW w:w="2088" w:type="dxa"/>
          </w:tcPr>
          <w:p w14:paraId="49812B46" w14:textId="77777777" w:rsidR="007952B4" w:rsidRDefault="007952B4" w:rsidP="00AF6CBF">
            <w:r>
              <w:t>Actors</w:t>
            </w:r>
          </w:p>
        </w:tc>
        <w:tc>
          <w:tcPr>
            <w:tcW w:w="7488" w:type="dxa"/>
          </w:tcPr>
          <w:p w14:paraId="7B65F5D1" w14:textId="26101608" w:rsidR="007952B4" w:rsidRDefault="00740D48" w:rsidP="00AF6CBF">
            <w:r>
              <w:t>Manager</w:t>
            </w:r>
            <w:r w:rsidR="007952B4" w:rsidRPr="007952B4">
              <w:t>, Cashier</w:t>
            </w:r>
            <w:r w:rsidR="007952B4">
              <w:t>, Owner</w:t>
            </w:r>
          </w:p>
        </w:tc>
      </w:tr>
      <w:tr w:rsidR="007952B4" w14:paraId="32069228" w14:textId="77777777" w:rsidTr="00AF6CBF">
        <w:tc>
          <w:tcPr>
            <w:tcW w:w="2088" w:type="dxa"/>
          </w:tcPr>
          <w:p w14:paraId="00885EB6" w14:textId="77777777" w:rsidR="007952B4" w:rsidRDefault="007952B4" w:rsidP="00AF6CBF">
            <w:r>
              <w:t>Basic Flow</w:t>
            </w:r>
          </w:p>
        </w:tc>
        <w:tc>
          <w:tcPr>
            <w:tcW w:w="7488" w:type="dxa"/>
          </w:tcPr>
          <w:p w14:paraId="41A2E004" w14:textId="3E33DCCE" w:rsidR="007952B4" w:rsidRPr="007952B4" w:rsidRDefault="007952B4">
            <w:pPr>
              <w:pStyle w:val="ListParagraph"/>
              <w:numPr>
                <w:ilvl w:val="0"/>
                <w:numId w:val="10"/>
              </w:numPr>
              <w:spacing w:after="0"/>
            </w:pPr>
            <w:r w:rsidRPr="007952B4">
              <w:t>User navigates to the system's login page.</w:t>
            </w:r>
          </w:p>
          <w:p w14:paraId="2078DBB0" w14:textId="3B3A357F" w:rsidR="007952B4" w:rsidRPr="007952B4" w:rsidRDefault="007952B4">
            <w:pPr>
              <w:pStyle w:val="ListParagraph"/>
              <w:numPr>
                <w:ilvl w:val="0"/>
                <w:numId w:val="10"/>
              </w:numPr>
              <w:spacing w:after="0"/>
            </w:pPr>
            <w:r w:rsidRPr="007952B4">
              <w:t>User enters their email or username into the "Username" field.</w:t>
            </w:r>
          </w:p>
          <w:p w14:paraId="5790A76F" w14:textId="32E56651" w:rsidR="007952B4" w:rsidRPr="007952B4" w:rsidRDefault="007952B4">
            <w:pPr>
              <w:pStyle w:val="ListParagraph"/>
              <w:numPr>
                <w:ilvl w:val="0"/>
                <w:numId w:val="10"/>
              </w:numPr>
              <w:spacing w:after="0"/>
            </w:pPr>
            <w:r w:rsidRPr="007952B4">
              <w:t>User enters their password into the "Password" field.</w:t>
            </w:r>
          </w:p>
          <w:p w14:paraId="63742583" w14:textId="13AB7252" w:rsidR="007952B4" w:rsidRPr="007952B4" w:rsidRDefault="007952B4">
            <w:pPr>
              <w:pStyle w:val="ListParagraph"/>
              <w:numPr>
                <w:ilvl w:val="0"/>
                <w:numId w:val="10"/>
              </w:numPr>
              <w:spacing w:after="0"/>
            </w:pPr>
            <w:r w:rsidRPr="007952B4">
              <w:t>User clicks the "Login" button.</w:t>
            </w:r>
          </w:p>
          <w:p w14:paraId="79D00AC6" w14:textId="3BD8895E" w:rsidR="007952B4" w:rsidRPr="007952B4" w:rsidRDefault="007952B4">
            <w:pPr>
              <w:pStyle w:val="ListParagraph"/>
              <w:numPr>
                <w:ilvl w:val="0"/>
                <w:numId w:val="10"/>
              </w:numPr>
              <w:spacing w:after="0"/>
            </w:pPr>
            <w:r w:rsidRPr="007952B4">
              <w:t>System validates the credentials.</w:t>
            </w:r>
          </w:p>
          <w:p w14:paraId="7CA71CBE" w14:textId="1148B6B1" w:rsidR="007952B4" w:rsidRPr="007952B4" w:rsidRDefault="007952B4">
            <w:pPr>
              <w:pStyle w:val="ListParagraph"/>
              <w:numPr>
                <w:ilvl w:val="0"/>
                <w:numId w:val="10"/>
              </w:numPr>
              <w:spacing w:after="0"/>
            </w:pPr>
            <w:r w:rsidRPr="007952B4">
              <w:t>System logs the user in and redirects them to their respective start page (</w:t>
            </w:r>
            <w:r w:rsidR="00740D48">
              <w:t xml:space="preserve">Manager </w:t>
            </w:r>
            <w:r w:rsidRPr="007952B4">
              <w:t xml:space="preserve">Dashboard for </w:t>
            </w:r>
            <w:r w:rsidR="00740D48">
              <w:t>Manager</w:t>
            </w:r>
            <w:r w:rsidRPr="007952B4">
              <w:t>, POS Screen for Cashier).</w:t>
            </w:r>
          </w:p>
        </w:tc>
      </w:tr>
      <w:tr w:rsidR="007952B4" w14:paraId="52256B9E" w14:textId="77777777" w:rsidTr="00AF6CBF">
        <w:tc>
          <w:tcPr>
            <w:tcW w:w="2088" w:type="dxa"/>
          </w:tcPr>
          <w:p w14:paraId="4121E4C5" w14:textId="77777777" w:rsidR="007952B4" w:rsidRDefault="007952B4" w:rsidP="00AF6CBF">
            <w:r>
              <w:t>Alternative Flows</w:t>
            </w:r>
          </w:p>
        </w:tc>
        <w:tc>
          <w:tcPr>
            <w:tcW w:w="7488" w:type="dxa"/>
          </w:tcPr>
          <w:p w14:paraId="3682CEFF" w14:textId="468FDF9D" w:rsidR="007952B4" w:rsidRPr="007952B4" w:rsidRDefault="007952B4" w:rsidP="007952B4">
            <w:pPr>
              <w:rPr>
                <w:b/>
                <w:bCs/>
              </w:rPr>
            </w:pPr>
            <w:r w:rsidRPr="007952B4">
              <w:rPr>
                <w:b/>
                <w:bCs/>
              </w:rPr>
              <w:t xml:space="preserve"> Alternative flow 1: Invalid credentials</w:t>
            </w:r>
          </w:p>
          <w:p w14:paraId="534BCC66" w14:textId="77777777" w:rsidR="007952B4" w:rsidRPr="007952B4" w:rsidRDefault="007952B4">
            <w:pPr>
              <w:numPr>
                <w:ilvl w:val="0"/>
                <w:numId w:val="11"/>
              </w:numPr>
            </w:pPr>
            <w:r w:rsidRPr="007952B4">
              <w:t>Follow steps 1-4 of the basic flow.</w:t>
            </w:r>
          </w:p>
          <w:p w14:paraId="1DED5500" w14:textId="77777777" w:rsidR="007952B4" w:rsidRPr="007952B4" w:rsidRDefault="007952B4">
            <w:pPr>
              <w:numPr>
                <w:ilvl w:val="0"/>
                <w:numId w:val="11"/>
              </w:numPr>
            </w:pPr>
            <w:r w:rsidRPr="007952B4">
              <w:t>System fails to validate the credentials (wrong username or password).</w:t>
            </w:r>
          </w:p>
          <w:p w14:paraId="34E2A2B7" w14:textId="77777777" w:rsidR="007952B4" w:rsidRPr="007952B4" w:rsidRDefault="007952B4">
            <w:pPr>
              <w:numPr>
                <w:ilvl w:val="0"/>
                <w:numId w:val="11"/>
              </w:numPr>
            </w:pPr>
            <w:r w:rsidRPr="007952B4">
              <w:t>System displays an "Invalid username or password" error message.</w:t>
            </w:r>
          </w:p>
          <w:p w14:paraId="7589056B" w14:textId="77777777" w:rsidR="007952B4" w:rsidRPr="007952B4" w:rsidRDefault="007952B4">
            <w:pPr>
              <w:numPr>
                <w:ilvl w:val="0"/>
                <w:numId w:val="11"/>
              </w:numPr>
            </w:pPr>
            <w:r w:rsidRPr="007952B4">
              <w:t>User remains on the login page.</w:t>
            </w:r>
          </w:p>
          <w:p w14:paraId="24A1C9E4" w14:textId="5BD42A57" w:rsidR="007952B4" w:rsidRPr="007952B4" w:rsidRDefault="007952B4" w:rsidP="007952B4">
            <w:pPr>
              <w:rPr>
                <w:b/>
                <w:bCs/>
              </w:rPr>
            </w:pPr>
            <w:r w:rsidRPr="007952B4">
              <w:rPr>
                <w:b/>
                <w:bCs/>
              </w:rPr>
              <w:t xml:space="preserve"> Alternative flow 2: User forgot password</w:t>
            </w:r>
          </w:p>
          <w:p w14:paraId="6DCAF895" w14:textId="77777777" w:rsidR="007952B4" w:rsidRPr="007952B4" w:rsidRDefault="007952B4">
            <w:pPr>
              <w:numPr>
                <w:ilvl w:val="0"/>
                <w:numId w:val="12"/>
              </w:numPr>
            </w:pPr>
            <w:r w:rsidRPr="007952B4">
              <w:t>At step 1, the user clicks the "Forgot Password?" link.</w:t>
            </w:r>
          </w:p>
          <w:p w14:paraId="1EAF5448" w14:textId="77777777" w:rsidR="007952B4" w:rsidRPr="007952B4" w:rsidRDefault="007952B4">
            <w:pPr>
              <w:numPr>
                <w:ilvl w:val="0"/>
                <w:numId w:val="12"/>
              </w:numPr>
            </w:pPr>
            <w:r w:rsidRPr="007952B4">
              <w:t>This initiates the "Password Reset" use case (documented separately).</w:t>
            </w:r>
          </w:p>
          <w:p w14:paraId="190E3C21" w14:textId="77777777" w:rsidR="007952B4" w:rsidRPr="007952B4" w:rsidRDefault="007952B4" w:rsidP="00AF6CBF"/>
        </w:tc>
      </w:tr>
      <w:tr w:rsidR="007952B4" w14:paraId="4961FB1C" w14:textId="77777777" w:rsidTr="00AF6CBF">
        <w:tc>
          <w:tcPr>
            <w:tcW w:w="2088" w:type="dxa"/>
          </w:tcPr>
          <w:p w14:paraId="009E7DFE" w14:textId="77777777" w:rsidR="007952B4" w:rsidRDefault="007952B4" w:rsidP="00AF6CBF">
            <w:r>
              <w:t>Pre-conditions</w:t>
            </w:r>
          </w:p>
        </w:tc>
        <w:tc>
          <w:tcPr>
            <w:tcW w:w="7488" w:type="dxa"/>
          </w:tcPr>
          <w:p w14:paraId="5B543AD6" w14:textId="08434233" w:rsidR="007952B4" w:rsidRDefault="007952B4" w:rsidP="00AF6CBF">
            <w:r w:rsidRPr="007952B4">
              <w:t>User has a valid account and is currently not logged in. User is on the login page [website.VietLedger.com]/login.</w:t>
            </w:r>
          </w:p>
        </w:tc>
      </w:tr>
      <w:tr w:rsidR="007952B4" w14:paraId="4C418A17" w14:textId="77777777" w:rsidTr="00AF6CBF">
        <w:tc>
          <w:tcPr>
            <w:tcW w:w="2088" w:type="dxa"/>
          </w:tcPr>
          <w:p w14:paraId="4EEB3E88" w14:textId="77777777" w:rsidR="007952B4" w:rsidRDefault="007952B4" w:rsidP="00AF6CBF">
            <w:r>
              <w:t>Post-conditions</w:t>
            </w:r>
          </w:p>
        </w:tc>
        <w:tc>
          <w:tcPr>
            <w:tcW w:w="7488" w:type="dxa"/>
          </w:tcPr>
          <w:p w14:paraId="31CACDAF" w14:textId="3BB9DD5D" w:rsidR="007952B4" w:rsidRDefault="007952B4" w:rsidP="00AF6CBF">
            <w:r w:rsidRPr="007952B4">
              <w:t>The user is successfully authenticated and has an active session in the system.</w:t>
            </w:r>
          </w:p>
        </w:tc>
      </w:tr>
    </w:tbl>
    <w:p w14:paraId="3887ED34" w14:textId="77777777" w:rsidR="007952B4" w:rsidRPr="007952B4" w:rsidRDefault="007952B4" w:rsidP="007952B4"/>
    <w:p w14:paraId="422D35DE" w14:textId="7D80113A" w:rsidR="003E06BE" w:rsidRDefault="007952B4" w:rsidP="003E06BE">
      <w:pPr>
        <w:pStyle w:val="Heading2"/>
      </w:pPr>
      <w:r>
        <w:t xml:space="preserve">Use-case: </w:t>
      </w:r>
      <w:r w:rsidRPr="007952B4">
        <w:t>User Logout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7952B4" w14:paraId="3307D7D8" w14:textId="77777777" w:rsidTr="00AF6CBF">
        <w:tc>
          <w:tcPr>
            <w:tcW w:w="2088" w:type="dxa"/>
          </w:tcPr>
          <w:p w14:paraId="477CEDE6" w14:textId="77777777" w:rsidR="007952B4" w:rsidRDefault="007952B4" w:rsidP="00AF6CBF">
            <w:r>
              <w:t>Use case Name</w:t>
            </w:r>
          </w:p>
        </w:tc>
        <w:tc>
          <w:tcPr>
            <w:tcW w:w="7488" w:type="dxa"/>
          </w:tcPr>
          <w:p w14:paraId="1EBF7C14" w14:textId="5CB95243" w:rsidR="007952B4" w:rsidRDefault="007952B4" w:rsidP="00AF6CBF">
            <w:r w:rsidRPr="007952B4">
              <w:t>User Logout</w:t>
            </w:r>
          </w:p>
        </w:tc>
      </w:tr>
      <w:tr w:rsidR="007952B4" w14:paraId="51CF593D" w14:textId="77777777" w:rsidTr="00AF6CBF">
        <w:tc>
          <w:tcPr>
            <w:tcW w:w="2088" w:type="dxa"/>
          </w:tcPr>
          <w:p w14:paraId="4EF0455F" w14:textId="77777777" w:rsidR="007952B4" w:rsidRDefault="007952B4" w:rsidP="00AF6CBF">
            <w:r>
              <w:lastRenderedPageBreak/>
              <w:t>Brief description</w:t>
            </w:r>
          </w:p>
        </w:tc>
        <w:tc>
          <w:tcPr>
            <w:tcW w:w="7488" w:type="dxa"/>
          </w:tcPr>
          <w:p w14:paraId="72A2276C" w14:textId="4C962A88" w:rsidR="007952B4" w:rsidRDefault="007952B4" w:rsidP="00AF6CBF">
            <w:proofErr w:type="gramStart"/>
            <w:r w:rsidRPr="007952B4">
              <w:t>This use</w:t>
            </w:r>
            <w:proofErr w:type="gramEnd"/>
            <w:r w:rsidRPr="007952B4">
              <w:t xml:space="preserve"> case describes how a logged-in user securely ends their session.</w:t>
            </w:r>
          </w:p>
        </w:tc>
      </w:tr>
      <w:tr w:rsidR="007952B4" w14:paraId="71B2E66E" w14:textId="77777777" w:rsidTr="00AF6CBF">
        <w:tc>
          <w:tcPr>
            <w:tcW w:w="2088" w:type="dxa"/>
          </w:tcPr>
          <w:p w14:paraId="1A9F4E82" w14:textId="77777777" w:rsidR="007952B4" w:rsidRDefault="007952B4" w:rsidP="007952B4">
            <w:r>
              <w:t>Actors</w:t>
            </w:r>
          </w:p>
        </w:tc>
        <w:tc>
          <w:tcPr>
            <w:tcW w:w="7488" w:type="dxa"/>
          </w:tcPr>
          <w:p w14:paraId="6C93806E" w14:textId="19281AA9" w:rsidR="007952B4" w:rsidRDefault="00740D48" w:rsidP="007952B4">
            <w:r>
              <w:t>Manager</w:t>
            </w:r>
            <w:r w:rsidR="007952B4" w:rsidRPr="007952B4">
              <w:t>, Cashier</w:t>
            </w:r>
            <w:r w:rsidR="007952B4">
              <w:t>, Owner</w:t>
            </w:r>
          </w:p>
        </w:tc>
      </w:tr>
      <w:tr w:rsidR="007952B4" w14:paraId="188D9358" w14:textId="77777777" w:rsidTr="00AF6CBF">
        <w:tc>
          <w:tcPr>
            <w:tcW w:w="2088" w:type="dxa"/>
          </w:tcPr>
          <w:p w14:paraId="773F0E82" w14:textId="77777777" w:rsidR="007952B4" w:rsidRDefault="007952B4" w:rsidP="00AF6CBF">
            <w:r>
              <w:t>Basic Flow</w:t>
            </w:r>
          </w:p>
        </w:tc>
        <w:tc>
          <w:tcPr>
            <w:tcW w:w="7488" w:type="dxa"/>
          </w:tcPr>
          <w:p w14:paraId="3E52F90D" w14:textId="052769B4" w:rsidR="007952B4" w:rsidRPr="007952B4" w:rsidRDefault="007952B4">
            <w:pPr>
              <w:pStyle w:val="ListParagraph"/>
              <w:numPr>
                <w:ilvl w:val="0"/>
                <w:numId w:val="13"/>
              </w:numPr>
              <w:spacing w:after="0"/>
            </w:pPr>
            <w:r w:rsidRPr="007952B4">
              <w:t xml:space="preserve">  </w:t>
            </w:r>
            <w:r w:rsidR="004D6BB5" w:rsidRPr="007952B4">
              <w:t>Users click</w:t>
            </w:r>
            <w:r w:rsidRPr="007952B4">
              <w:t xml:space="preserve"> on their profile icon or name (usually in the navigation bar).</w:t>
            </w:r>
          </w:p>
          <w:p w14:paraId="102946CF" w14:textId="207A5FBA" w:rsidR="007952B4" w:rsidRPr="007952B4" w:rsidRDefault="007952B4">
            <w:pPr>
              <w:pStyle w:val="ListParagraph"/>
              <w:numPr>
                <w:ilvl w:val="0"/>
                <w:numId w:val="13"/>
              </w:numPr>
              <w:spacing w:after="0"/>
            </w:pPr>
            <w:r w:rsidRPr="007952B4">
              <w:t xml:space="preserve"> System displays a user menu.</w:t>
            </w:r>
          </w:p>
          <w:p w14:paraId="1A8E39EF" w14:textId="296FE7CC" w:rsidR="007952B4" w:rsidRPr="007952B4" w:rsidRDefault="007952B4">
            <w:pPr>
              <w:pStyle w:val="ListParagraph"/>
              <w:numPr>
                <w:ilvl w:val="0"/>
                <w:numId w:val="13"/>
              </w:numPr>
              <w:spacing w:after="0"/>
            </w:pPr>
            <w:r w:rsidRPr="007952B4">
              <w:t>User clicks the "Logout" button.</w:t>
            </w:r>
          </w:p>
          <w:p w14:paraId="5D514B48" w14:textId="27AC63D9" w:rsidR="007952B4" w:rsidRPr="007952B4" w:rsidRDefault="007952B4">
            <w:pPr>
              <w:pStyle w:val="ListParagraph"/>
              <w:numPr>
                <w:ilvl w:val="0"/>
                <w:numId w:val="13"/>
              </w:numPr>
              <w:spacing w:after="0"/>
            </w:pPr>
            <w:r w:rsidRPr="007952B4">
              <w:t xml:space="preserve"> System terminates the user's session.</w:t>
            </w:r>
          </w:p>
          <w:p w14:paraId="7ACCA973" w14:textId="0D097CD8" w:rsidR="007952B4" w:rsidRPr="007952B4" w:rsidRDefault="007952B4">
            <w:pPr>
              <w:pStyle w:val="ListParagraph"/>
              <w:numPr>
                <w:ilvl w:val="0"/>
                <w:numId w:val="13"/>
              </w:numPr>
              <w:spacing w:after="0"/>
            </w:pPr>
            <w:r w:rsidRPr="007952B4">
              <w:t xml:space="preserve"> System redirects the user to the login page.</w:t>
            </w:r>
          </w:p>
        </w:tc>
      </w:tr>
      <w:tr w:rsidR="007952B4" w14:paraId="3D33925A" w14:textId="77777777" w:rsidTr="00AF6CBF">
        <w:tc>
          <w:tcPr>
            <w:tcW w:w="2088" w:type="dxa"/>
          </w:tcPr>
          <w:p w14:paraId="0A5A6679" w14:textId="77777777" w:rsidR="007952B4" w:rsidRDefault="007952B4" w:rsidP="00AF6CBF">
            <w:r>
              <w:t>Alternative Flows</w:t>
            </w:r>
          </w:p>
        </w:tc>
        <w:tc>
          <w:tcPr>
            <w:tcW w:w="7488" w:type="dxa"/>
          </w:tcPr>
          <w:p w14:paraId="5309ED5C" w14:textId="77777777" w:rsidR="007952B4" w:rsidRPr="007952B4" w:rsidRDefault="007952B4" w:rsidP="007952B4"/>
          <w:p w14:paraId="0E833F86" w14:textId="28BF6EC9" w:rsidR="007952B4" w:rsidRPr="007952B4" w:rsidRDefault="007952B4" w:rsidP="007952B4">
            <w:r w:rsidRPr="007952B4">
              <w:rPr>
                <w:b/>
                <w:bCs/>
              </w:rPr>
              <w:t>Alternative flow 1: Automatic session timeout</w:t>
            </w:r>
          </w:p>
          <w:p w14:paraId="5C28C12F" w14:textId="77777777" w:rsidR="007952B4" w:rsidRPr="007952B4" w:rsidRDefault="007952B4">
            <w:pPr>
              <w:numPr>
                <w:ilvl w:val="0"/>
                <w:numId w:val="14"/>
              </w:numPr>
            </w:pPr>
            <w:r w:rsidRPr="007952B4">
              <w:t>The user has been inactive for a pre-defined period (e.g., 60 minutes).</w:t>
            </w:r>
          </w:p>
          <w:p w14:paraId="2288092F" w14:textId="77777777" w:rsidR="007952B4" w:rsidRPr="007952B4" w:rsidRDefault="007952B4">
            <w:pPr>
              <w:numPr>
                <w:ilvl w:val="0"/>
                <w:numId w:val="14"/>
              </w:numPr>
            </w:pPr>
            <w:r w:rsidRPr="007952B4">
              <w:t>System automatically terminates the session for security.</w:t>
            </w:r>
          </w:p>
          <w:p w14:paraId="57D51322" w14:textId="77777777" w:rsidR="007952B4" w:rsidRPr="007952B4" w:rsidRDefault="007952B4">
            <w:pPr>
              <w:numPr>
                <w:ilvl w:val="0"/>
                <w:numId w:val="14"/>
              </w:numPr>
            </w:pPr>
            <w:r w:rsidRPr="007952B4">
              <w:t>When the user next attempts an action, the system redirects them to the login page, often with a message like "Your session has expired."</w:t>
            </w:r>
          </w:p>
          <w:p w14:paraId="36B79DF5" w14:textId="77777777" w:rsidR="007952B4" w:rsidRPr="007952B4" w:rsidRDefault="007952B4" w:rsidP="00AF6CBF"/>
        </w:tc>
      </w:tr>
      <w:tr w:rsidR="007952B4" w14:paraId="7B98A89D" w14:textId="77777777" w:rsidTr="00AF6CBF">
        <w:tc>
          <w:tcPr>
            <w:tcW w:w="2088" w:type="dxa"/>
          </w:tcPr>
          <w:p w14:paraId="7E825212" w14:textId="77777777" w:rsidR="007952B4" w:rsidRDefault="007952B4" w:rsidP="00AF6CBF">
            <w:r>
              <w:t>Pre-conditions</w:t>
            </w:r>
          </w:p>
        </w:tc>
        <w:tc>
          <w:tcPr>
            <w:tcW w:w="7488" w:type="dxa"/>
          </w:tcPr>
          <w:p w14:paraId="68937266" w14:textId="594155AB" w:rsidR="007952B4" w:rsidRDefault="007952B4" w:rsidP="00AF6CBF">
            <w:r w:rsidRPr="007952B4">
              <w:t>The user is currently logged into the system.</w:t>
            </w:r>
          </w:p>
        </w:tc>
      </w:tr>
      <w:tr w:rsidR="007952B4" w14:paraId="0F45CF1A" w14:textId="77777777" w:rsidTr="00AF6CBF">
        <w:tc>
          <w:tcPr>
            <w:tcW w:w="2088" w:type="dxa"/>
          </w:tcPr>
          <w:p w14:paraId="2A898F04" w14:textId="77777777" w:rsidR="007952B4" w:rsidRDefault="007952B4" w:rsidP="00AF6CBF">
            <w:r>
              <w:t>Post-conditions</w:t>
            </w:r>
          </w:p>
        </w:tc>
        <w:tc>
          <w:tcPr>
            <w:tcW w:w="7488" w:type="dxa"/>
          </w:tcPr>
          <w:p w14:paraId="7A404937" w14:textId="19FAB2EA" w:rsidR="007952B4" w:rsidRDefault="007952B4" w:rsidP="00AF6CBF">
            <w:r w:rsidRPr="007952B4">
              <w:t>The user's session is terminated, and they are no longer authenticated.</w:t>
            </w:r>
          </w:p>
        </w:tc>
      </w:tr>
    </w:tbl>
    <w:p w14:paraId="5530A27C" w14:textId="77777777" w:rsidR="007952B4" w:rsidRPr="007952B4" w:rsidRDefault="007952B4" w:rsidP="007952B4"/>
    <w:p w14:paraId="76433AC3" w14:textId="7316FA81" w:rsidR="003E06BE" w:rsidRDefault="007952B4" w:rsidP="003E06BE">
      <w:pPr>
        <w:pStyle w:val="Heading2"/>
      </w:pPr>
      <w:r>
        <w:t xml:space="preserve">Use-case: </w:t>
      </w:r>
      <w:r w:rsidR="00B05A4E" w:rsidRPr="00B05A4E">
        <w:t>Cashier Checkout Goods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B05A4E" w14:paraId="107B0CA2" w14:textId="77777777" w:rsidTr="00AF6CBF">
        <w:tc>
          <w:tcPr>
            <w:tcW w:w="2088" w:type="dxa"/>
          </w:tcPr>
          <w:p w14:paraId="62759740" w14:textId="77777777" w:rsidR="00B05A4E" w:rsidRDefault="00B05A4E" w:rsidP="00AF6CBF">
            <w:r>
              <w:t>Use case Name</w:t>
            </w:r>
          </w:p>
        </w:tc>
        <w:tc>
          <w:tcPr>
            <w:tcW w:w="7488" w:type="dxa"/>
          </w:tcPr>
          <w:p w14:paraId="54385754" w14:textId="1C518230" w:rsidR="00B05A4E" w:rsidRDefault="00B05A4E" w:rsidP="00AF6CBF">
            <w:r w:rsidRPr="00B05A4E">
              <w:t>Cashier Checkout Goods</w:t>
            </w:r>
          </w:p>
        </w:tc>
      </w:tr>
      <w:tr w:rsidR="00B05A4E" w14:paraId="2185DFD4" w14:textId="77777777" w:rsidTr="00AF6CBF">
        <w:tc>
          <w:tcPr>
            <w:tcW w:w="2088" w:type="dxa"/>
          </w:tcPr>
          <w:p w14:paraId="5BA05188" w14:textId="77777777" w:rsidR="00B05A4E" w:rsidRDefault="00B05A4E" w:rsidP="00AF6CBF">
            <w:r>
              <w:t>Brief description</w:t>
            </w:r>
          </w:p>
        </w:tc>
        <w:tc>
          <w:tcPr>
            <w:tcW w:w="7488" w:type="dxa"/>
          </w:tcPr>
          <w:p w14:paraId="3064AE77" w14:textId="79978D0F" w:rsidR="00B05A4E" w:rsidRDefault="00B05A4E" w:rsidP="00AF6CBF">
            <w:proofErr w:type="gramStart"/>
            <w:r w:rsidRPr="00B05A4E">
              <w:t>This use</w:t>
            </w:r>
            <w:proofErr w:type="gramEnd"/>
            <w:r w:rsidRPr="00B05A4E">
              <w:t xml:space="preserve"> case describes how the Cashier finalizes a sale, accepts payment, and completes a transaction.</w:t>
            </w:r>
          </w:p>
        </w:tc>
      </w:tr>
      <w:tr w:rsidR="00B05A4E" w14:paraId="57B8D6C2" w14:textId="77777777" w:rsidTr="00AF6CBF">
        <w:tc>
          <w:tcPr>
            <w:tcW w:w="2088" w:type="dxa"/>
          </w:tcPr>
          <w:p w14:paraId="27E87E44" w14:textId="77777777" w:rsidR="00B05A4E" w:rsidRDefault="00B05A4E" w:rsidP="00AF6CBF">
            <w:r>
              <w:t>Actors</w:t>
            </w:r>
          </w:p>
        </w:tc>
        <w:tc>
          <w:tcPr>
            <w:tcW w:w="7488" w:type="dxa"/>
          </w:tcPr>
          <w:p w14:paraId="1D40BDAA" w14:textId="12176A8B" w:rsidR="00B05A4E" w:rsidRDefault="00B05A4E" w:rsidP="00AF6CBF">
            <w:r w:rsidRPr="00B05A4E">
              <w:t>Cashier</w:t>
            </w:r>
          </w:p>
        </w:tc>
      </w:tr>
      <w:tr w:rsidR="00B05A4E" w14:paraId="3A30D292" w14:textId="77777777" w:rsidTr="00AF6CBF">
        <w:tc>
          <w:tcPr>
            <w:tcW w:w="2088" w:type="dxa"/>
          </w:tcPr>
          <w:p w14:paraId="6913AC90" w14:textId="77777777" w:rsidR="00B05A4E" w:rsidRDefault="00B05A4E" w:rsidP="00AF6CBF">
            <w:r>
              <w:t>Basic Flow</w:t>
            </w:r>
          </w:p>
        </w:tc>
        <w:tc>
          <w:tcPr>
            <w:tcW w:w="7488" w:type="dxa"/>
          </w:tcPr>
          <w:p w14:paraId="429CBF85" w14:textId="702D1F11" w:rsidR="00B05A4E" w:rsidRPr="00B05A4E" w:rsidRDefault="00B05A4E">
            <w:pPr>
              <w:pStyle w:val="ListParagraph"/>
              <w:numPr>
                <w:ilvl w:val="0"/>
                <w:numId w:val="15"/>
              </w:numPr>
              <w:spacing w:after="0"/>
            </w:pPr>
            <w:r w:rsidRPr="00B05A4E">
              <w:t>The POS screen has one or more items in the current transaction list (cart).</w:t>
            </w:r>
            <w:r w:rsidR="008452B5">
              <w:t xml:space="preserve"> This is achieved by the search screen.</w:t>
            </w:r>
          </w:p>
          <w:p w14:paraId="126C393F" w14:textId="77777777" w:rsidR="00B05A4E" w:rsidRPr="00B05A4E" w:rsidRDefault="00B05A4E">
            <w:pPr>
              <w:pStyle w:val="ListParagraph"/>
              <w:numPr>
                <w:ilvl w:val="0"/>
                <w:numId w:val="15"/>
              </w:numPr>
              <w:spacing w:after="0"/>
            </w:pPr>
            <w:r w:rsidRPr="00B05A4E">
              <w:t>Cashier clicks the "Checkout" button.</w:t>
            </w:r>
          </w:p>
          <w:p w14:paraId="5CDCD6E3" w14:textId="77777777" w:rsidR="00B05A4E" w:rsidRPr="00B05A4E" w:rsidRDefault="00B05A4E">
            <w:pPr>
              <w:pStyle w:val="ListParagraph"/>
              <w:numPr>
                <w:ilvl w:val="0"/>
                <w:numId w:val="15"/>
              </w:numPr>
              <w:spacing w:after="0"/>
            </w:pPr>
            <w:r w:rsidRPr="00B05A4E">
              <w:t>System displays the total amount due (including taxes).</w:t>
            </w:r>
          </w:p>
          <w:p w14:paraId="1F2CBABA" w14:textId="77777777" w:rsidR="00B05A4E" w:rsidRPr="00B05A4E" w:rsidRDefault="00B05A4E">
            <w:pPr>
              <w:pStyle w:val="ListParagraph"/>
              <w:numPr>
                <w:ilvl w:val="0"/>
                <w:numId w:val="15"/>
              </w:numPr>
              <w:spacing w:after="0"/>
            </w:pPr>
            <w:r w:rsidRPr="00B05A4E">
              <w:t>Cashier asks for and selects the payment method (e.g., "Cash", "Card").</w:t>
            </w:r>
          </w:p>
          <w:p w14:paraId="12043981" w14:textId="77777777" w:rsidR="00B05A4E" w:rsidRPr="00B05A4E" w:rsidRDefault="00B05A4E">
            <w:pPr>
              <w:pStyle w:val="ListParagraph"/>
              <w:numPr>
                <w:ilvl w:val="0"/>
                <w:numId w:val="15"/>
              </w:numPr>
              <w:spacing w:after="0"/>
            </w:pPr>
            <w:r w:rsidRPr="00B05A4E">
              <w:t>Cashier enters the amount received.</w:t>
            </w:r>
          </w:p>
          <w:p w14:paraId="471ECBBA" w14:textId="77777777" w:rsidR="00B05A4E" w:rsidRPr="00B05A4E" w:rsidRDefault="00B05A4E">
            <w:pPr>
              <w:pStyle w:val="ListParagraph"/>
              <w:numPr>
                <w:ilvl w:val="0"/>
                <w:numId w:val="15"/>
              </w:numPr>
              <w:spacing w:after="0"/>
            </w:pPr>
            <w:r w:rsidRPr="00B05A4E">
              <w:t>System calculates and displays the change due.</w:t>
            </w:r>
          </w:p>
          <w:p w14:paraId="037A6B73" w14:textId="77777777" w:rsidR="00B05A4E" w:rsidRPr="00B05A4E" w:rsidRDefault="00B05A4E">
            <w:pPr>
              <w:pStyle w:val="ListParagraph"/>
              <w:numPr>
                <w:ilvl w:val="0"/>
                <w:numId w:val="15"/>
              </w:numPr>
              <w:spacing w:after="0"/>
            </w:pPr>
            <w:r w:rsidRPr="00B05A4E">
              <w:t>Cashier confirms the transaction.</w:t>
            </w:r>
          </w:p>
          <w:p w14:paraId="0A78DC31" w14:textId="1145B8FC" w:rsidR="00B05A4E" w:rsidRPr="00B05A4E" w:rsidRDefault="00B05A4E">
            <w:pPr>
              <w:pStyle w:val="ListParagraph"/>
              <w:numPr>
                <w:ilvl w:val="0"/>
                <w:numId w:val="15"/>
              </w:numPr>
              <w:spacing w:after="0"/>
            </w:pPr>
            <w:r w:rsidRPr="00B05A4E">
              <w:t xml:space="preserve">System records the </w:t>
            </w:r>
            <w:r w:rsidR="004D6BB5" w:rsidRPr="00B05A4E">
              <w:t>sales</w:t>
            </w:r>
            <w:r w:rsidRPr="00B05A4E">
              <w:t>, and the inventory level for the sold items is reduced.</w:t>
            </w:r>
          </w:p>
          <w:p w14:paraId="59A40D3B" w14:textId="77777777" w:rsidR="00B05A4E" w:rsidRPr="00B05A4E" w:rsidRDefault="00B05A4E">
            <w:pPr>
              <w:pStyle w:val="ListParagraph"/>
              <w:numPr>
                <w:ilvl w:val="0"/>
                <w:numId w:val="15"/>
              </w:numPr>
              <w:spacing w:after="0"/>
            </w:pPr>
            <w:r w:rsidRPr="00B05A4E">
              <w:t>System adds entries to the ledger (e.g., Debit Cash, Credit Sales Revenue; Debit COGS, Credit Inventory).</w:t>
            </w:r>
          </w:p>
          <w:p w14:paraId="059C6A94" w14:textId="4D98AB25" w:rsidR="00B05A4E" w:rsidRPr="00B05A4E" w:rsidRDefault="00B05A4E">
            <w:pPr>
              <w:pStyle w:val="ListParagraph"/>
              <w:numPr>
                <w:ilvl w:val="0"/>
                <w:numId w:val="15"/>
              </w:numPr>
              <w:spacing w:after="0"/>
            </w:pPr>
            <w:r w:rsidRPr="00B05A4E">
              <w:t xml:space="preserve">System generates a </w:t>
            </w:r>
            <w:proofErr w:type="gramStart"/>
            <w:r w:rsidRPr="00B05A4E">
              <w:t>receipt</w:t>
            </w:r>
            <w:r w:rsidR="00A925BB">
              <w:t>, and</w:t>
            </w:r>
            <w:proofErr w:type="gramEnd"/>
            <w:r w:rsidR="00A925BB">
              <w:t xml:space="preserve"> </w:t>
            </w:r>
            <w:proofErr w:type="gramStart"/>
            <w:r w:rsidR="00A925BB">
              <w:t>connect</w:t>
            </w:r>
            <w:proofErr w:type="gramEnd"/>
            <w:r w:rsidR="00A925BB">
              <w:t xml:space="preserve"> to the banking app API to create a QR code for payment</w:t>
            </w:r>
            <w:r w:rsidRPr="00B05A4E">
              <w:t>, which the Cashier can print.</w:t>
            </w:r>
          </w:p>
          <w:p w14:paraId="65B3B4ED" w14:textId="22044323" w:rsidR="00B05A4E" w:rsidRPr="007952B4" w:rsidRDefault="00B05A4E" w:rsidP="00B05A4E">
            <w:pPr>
              <w:ind w:left="360"/>
            </w:pPr>
          </w:p>
        </w:tc>
      </w:tr>
      <w:tr w:rsidR="00B05A4E" w14:paraId="0FBCDD64" w14:textId="77777777" w:rsidTr="00AF6CBF">
        <w:tc>
          <w:tcPr>
            <w:tcW w:w="2088" w:type="dxa"/>
          </w:tcPr>
          <w:p w14:paraId="7E0B0925" w14:textId="77777777" w:rsidR="00B05A4E" w:rsidRDefault="00B05A4E" w:rsidP="00AF6CBF">
            <w:r>
              <w:t>Alternative Flows</w:t>
            </w:r>
          </w:p>
        </w:tc>
        <w:tc>
          <w:tcPr>
            <w:tcW w:w="7488" w:type="dxa"/>
          </w:tcPr>
          <w:p w14:paraId="2E27194F" w14:textId="77777777" w:rsidR="00A925BB" w:rsidRPr="007952B4" w:rsidRDefault="00A925BB" w:rsidP="00A925BB">
            <w:r w:rsidRPr="007952B4">
              <w:rPr>
                <w:b/>
                <w:bCs/>
              </w:rPr>
              <w:t>Alternative flow 1: Automatic session timeout</w:t>
            </w:r>
          </w:p>
          <w:p w14:paraId="5368DF4A" w14:textId="77777777" w:rsidR="00B05A4E" w:rsidRDefault="00A925BB" w:rsidP="00A925BB">
            <w:pPr>
              <w:pStyle w:val="ListParagraph"/>
              <w:numPr>
                <w:ilvl w:val="0"/>
                <w:numId w:val="36"/>
              </w:numPr>
            </w:pPr>
            <w:r>
              <w:t xml:space="preserve">If the check out button is </w:t>
            </w:r>
            <w:proofErr w:type="gramStart"/>
            <w:r>
              <w:t>click</w:t>
            </w:r>
            <w:proofErr w:type="gramEnd"/>
            <w:r>
              <w:t xml:space="preserve"> when the current cart is empty, the user will be directed to the POS product search screen.</w:t>
            </w:r>
          </w:p>
          <w:p w14:paraId="457DD736" w14:textId="77777777" w:rsidR="00A925BB" w:rsidRDefault="00A925BB" w:rsidP="00A925BB">
            <w:pPr>
              <w:pStyle w:val="ListParagraph"/>
              <w:numPr>
                <w:ilvl w:val="0"/>
                <w:numId w:val="36"/>
              </w:numPr>
            </w:pPr>
            <w:r>
              <w:t>Follow the flow of the Search.</w:t>
            </w:r>
          </w:p>
          <w:p w14:paraId="6ACCEA47" w14:textId="77777777" w:rsidR="00A925BB" w:rsidRDefault="00A925BB" w:rsidP="00A925BB">
            <w:pPr>
              <w:pStyle w:val="ListParagraph"/>
              <w:numPr>
                <w:ilvl w:val="0"/>
                <w:numId w:val="36"/>
              </w:numPr>
            </w:pPr>
            <w:r>
              <w:t>Cl</w:t>
            </w:r>
            <w:r w:rsidRPr="00B05A4E">
              <w:t>ick the "Checkout" button</w:t>
            </w:r>
            <w:r>
              <w:t>.</w:t>
            </w:r>
          </w:p>
          <w:p w14:paraId="3201F265" w14:textId="1DA3813E" w:rsidR="00A925BB" w:rsidRPr="00A925BB" w:rsidRDefault="00A925BB" w:rsidP="00A925BB">
            <w:pPr>
              <w:pStyle w:val="ListParagraph"/>
              <w:numPr>
                <w:ilvl w:val="0"/>
                <w:numId w:val="36"/>
              </w:numPr>
            </w:pPr>
            <w:r>
              <w:lastRenderedPageBreak/>
              <w:t>Follow the basic flow.</w:t>
            </w:r>
          </w:p>
        </w:tc>
      </w:tr>
      <w:tr w:rsidR="00B05A4E" w14:paraId="08B1C386" w14:textId="77777777" w:rsidTr="00AF6CBF">
        <w:tc>
          <w:tcPr>
            <w:tcW w:w="2088" w:type="dxa"/>
          </w:tcPr>
          <w:p w14:paraId="5B8610DB" w14:textId="77777777" w:rsidR="00B05A4E" w:rsidRDefault="00B05A4E" w:rsidP="00AF6CBF">
            <w:r>
              <w:lastRenderedPageBreak/>
              <w:t>Pre-conditions</w:t>
            </w:r>
          </w:p>
        </w:tc>
        <w:tc>
          <w:tcPr>
            <w:tcW w:w="7488" w:type="dxa"/>
          </w:tcPr>
          <w:p w14:paraId="41417EFF" w14:textId="022B84AF" w:rsidR="00B05A4E" w:rsidRDefault="00B05A4E" w:rsidP="00AF6CBF">
            <w:r w:rsidRPr="00B05A4E">
              <w:t>Cashier is logged in at the POS screen, and there is at least one item in the cart.</w:t>
            </w:r>
          </w:p>
        </w:tc>
      </w:tr>
      <w:tr w:rsidR="00B05A4E" w14:paraId="2D5878AF" w14:textId="77777777" w:rsidTr="00AF6CBF">
        <w:tc>
          <w:tcPr>
            <w:tcW w:w="2088" w:type="dxa"/>
          </w:tcPr>
          <w:p w14:paraId="26A698B7" w14:textId="77777777" w:rsidR="00B05A4E" w:rsidRDefault="00B05A4E" w:rsidP="00AF6CBF">
            <w:r>
              <w:t>Post-conditions</w:t>
            </w:r>
          </w:p>
        </w:tc>
        <w:tc>
          <w:tcPr>
            <w:tcW w:w="7488" w:type="dxa"/>
          </w:tcPr>
          <w:p w14:paraId="603D5E53" w14:textId="4DC0CC44" w:rsidR="00B05A4E" w:rsidRDefault="00B05A4E" w:rsidP="00AF6CBF">
            <w:r w:rsidRPr="00B05A4E">
              <w:t>The sale is recorded, inventory is updated, payment is registered, and a receipt is generated.</w:t>
            </w:r>
          </w:p>
        </w:tc>
      </w:tr>
    </w:tbl>
    <w:p w14:paraId="5A78AC44" w14:textId="77777777" w:rsidR="00B05A4E" w:rsidRPr="00B05A4E" w:rsidRDefault="00B05A4E" w:rsidP="00B05A4E"/>
    <w:p w14:paraId="66374992" w14:textId="0ED9C9C5" w:rsidR="003E06BE" w:rsidRDefault="007952B4" w:rsidP="003E06BE">
      <w:pPr>
        <w:pStyle w:val="Heading2"/>
      </w:pPr>
      <w:r>
        <w:t xml:space="preserve">Use-case: </w:t>
      </w:r>
      <w:r w:rsidR="00B05A4E" w:rsidRPr="00B05A4E">
        <w:t>Cashier Receive Sale Return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B05A4E" w14:paraId="1765E6F0" w14:textId="77777777" w:rsidTr="00AF6CBF">
        <w:tc>
          <w:tcPr>
            <w:tcW w:w="2088" w:type="dxa"/>
          </w:tcPr>
          <w:p w14:paraId="41CC96E5" w14:textId="77777777" w:rsidR="00B05A4E" w:rsidRDefault="00B05A4E" w:rsidP="00AF6CBF">
            <w:r>
              <w:t>Use case Name</w:t>
            </w:r>
          </w:p>
        </w:tc>
        <w:tc>
          <w:tcPr>
            <w:tcW w:w="7488" w:type="dxa"/>
          </w:tcPr>
          <w:p w14:paraId="60C59805" w14:textId="77777777" w:rsidR="00B05A4E" w:rsidRDefault="00B05A4E" w:rsidP="00AF6CBF">
            <w:r w:rsidRPr="00B05A4E">
              <w:t>Cashier Checkout Goods</w:t>
            </w:r>
          </w:p>
        </w:tc>
      </w:tr>
      <w:tr w:rsidR="00B05A4E" w14:paraId="2D168D78" w14:textId="77777777" w:rsidTr="00AF6CBF">
        <w:tc>
          <w:tcPr>
            <w:tcW w:w="2088" w:type="dxa"/>
          </w:tcPr>
          <w:p w14:paraId="3B5946FA" w14:textId="77777777" w:rsidR="00B05A4E" w:rsidRDefault="00B05A4E" w:rsidP="00AF6CBF">
            <w:r>
              <w:t>Brief description</w:t>
            </w:r>
          </w:p>
        </w:tc>
        <w:tc>
          <w:tcPr>
            <w:tcW w:w="7488" w:type="dxa"/>
          </w:tcPr>
          <w:p w14:paraId="6B04AABA" w14:textId="41B608A7" w:rsidR="00B05A4E" w:rsidRDefault="00B05A4E" w:rsidP="00AF6CBF">
            <w:r w:rsidRPr="00B05A4E">
              <w:t>This use case describes how the Cashier processes a customer's return of a previously purchased item.</w:t>
            </w:r>
          </w:p>
        </w:tc>
      </w:tr>
      <w:tr w:rsidR="00B05A4E" w14:paraId="066A2D85" w14:textId="77777777" w:rsidTr="00AF6CBF">
        <w:tc>
          <w:tcPr>
            <w:tcW w:w="2088" w:type="dxa"/>
          </w:tcPr>
          <w:p w14:paraId="553DFDA6" w14:textId="77777777" w:rsidR="00B05A4E" w:rsidRDefault="00B05A4E" w:rsidP="00AF6CBF">
            <w:r>
              <w:t>Actors</w:t>
            </w:r>
          </w:p>
        </w:tc>
        <w:tc>
          <w:tcPr>
            <w:tcW w:w="7488" w:type="dxa"/>
          </w:tcPr>
          <w:p w14:paraId="4638A6F7" w14:textId="77777777" w:rsidR="00B05A4E" w:rsidRDefault="00B05A4E" w:rsidP="00AF6CBF">
            <w:r w:rsidRPr="00B05A4E">
              <w:t>Cashier</w:t>
            </w:r>
          </w:p>
        </w:tc>
      </w:tr>
      <w:tr w:rsidR="00B05A4E" w14:paraId="2209253D" w14:textId="77777777" w:rsidTr="00AF6CBF">
        <w:tc>
          <w:tcPr>
            <w:tcW w:w="2088" w:type="dxa"/>
          </w:tcPr>
          <w:p w14:paraId="32610E59" w14:textId="77777777" w:rsidR="00B05A4E" w:rsidRDefault="00B05A4E" w:rsidP="00AF6CBF">
            <w:r>
              <w:t>Basic Flow</w:t>
            </w:r>
          </w:p>
        </w:tc>
        <w:tc>
          <w:tcPr>
            <w:tcW w:w="7488" w:type="dxa"/>
          </w:tcPr>
          <w:p w14:paraId="4F173F6D" w14:textId="77777777" w:rsidR="00B05A4E" w:rsidRPr="00B05A4E" w:rsidRDefault="00B05A4E" w:rsidP="00B05A4E"/>
          <w:p w14:paraId="49E91A27" w14:textId="77777777" w:rsidR="00B05A4E" w:rsidRPr="00B05A4E" w:rsidRDefault="00B05A4E">
            <w:pPr>
              <w:pStyle w:val="ListParagraph"/>
              <w:numPr>
                <w:ilvl w:val="0"/>
                <w:numId w:val="16"/>
              </w:numPr>
              <w:spacing w:after="0"/>
            </w:pPr>
            <w:r w:rsidRPr="00B05A4E">
              <w:t>From the POS screen, Cashier navigates to the "Return" mode.</w:t>
            </w:r>
          </w:p>
          <w:p w14:paraId="0E9D370B" w14:textId="77777777" w:rsidR="00B05A4E" w:rsidRPr="00B05A4E" w:rsidRDefault="00B05A4E">
            <w:pPr>
              <w:pStyle w:val="ListParagraph"/>
              <w:numPr>
                <w:ilvl w:val="0"/>
                <w:numId w:val="16"/>
              </w:numPr>
              <w:spacing w:after="0"/>
            </w:pPr>
            <w:r w:rsidRPr="00B05A4E">
              <w:t>Cashier enters the original transaction ID from the customer's receipt.</w:t>
            </w:r>
          </w:p>
          <w:p w14:paraId="4055518D" w14:textId="77777777" w:rsidR="00B05A4E" w:rsidRPr="00B05A4E" w:rsidRDefault="00B05A4E">
            <w:pPr>
              <w:pStyle w:val="ListParagraph"/>
              <w:numPr>
                <w:ilvl w:val="0"/>
                <w:numId w:val="16"/>
              </w:numPr>
              <w:spacing w:after="0"/>
            </w:pPr>
            <w:r w:rsidRPr="00B05A4E">
              <w:t>System retrieves and displays the original transaction items.</w:t>
            </w:r>
          </w:p>
          <w:p w14:paraId="24265CAD" w14:textId="77777777" w:rsidR="00B05A4E" w:rsidRPr="00B05A4E" w:rsidRDefault="00B05A4E">
            <w:pPr>
              <w:pStyle w:val="ListParagraph"/>
              <w:numPr>
                <w:ilvl w:val="0"/>
                <w:numId w:val="16"/>
              </w:numPr>
              <w:spacing w:after="0"/>
            </w:pPr>
            <w:r w:rsidRPr="00B05A4E">
              <w:t>Cashier selects the item(s) and quantity being returned.</w:t>
            </w:r>
          </w:p>
          <w:p w14:paraId="6EBE1324" w14:textId="77777777" w:rsidR="00B05A4E" w:rsidRPr="00B05A4E" w:rsidRDefault="00B05A4E">
            <w:pPr>
              <w:pStyle w:val="ListParagraph"/>
              <w:numPr>
                <w:ilvl w:val="0"/>
                <w:numId w:val="16"/>
              </w:numPr>
              <w:spacing w:after="0"/>
            </w:pPr>
            <w:r w:rsidRPr="00B05A4E">
              <w:t>Cashier clicks "Process Return".</w:t>
            </w:r>
          </w:p>
          <w:p w14:paraId="0CF1320F" w14:textId="77777777" w:rsidR="00B05A4E" w:rsidRPr="00B05A4E" w:rsidRDefault="00B05A4E">
            <w:pPr>
              <w:pStyle w:val="ListParagraph"/>
              <w:numPr>
                <w:ilvl w:val="0"/>
                <w:numId w:val="16"/>
              </w:numPr>
              <w:spacing w:after="0"/>
            </w:pPr>
            <w:r w:rsidRPr="00B05A4E">
              <w:t>System calculates the refund amount.</w:t>
            </w:r>
          </w:p>
          <w:p w14:paraId="1C1A252B" w14:textId="77777777" w:rsidR="00B05A4E" w:rsidRPr="00B05A4E" w:rsidRDefault="00B05A4E">
            <w:pPr>
              <w:pStyle w:val="ListParagraph"/>
              <w:numPr>
                <w:ilvl w:val="0"/>
                <w:numId w:val="16"/>
              </w:numPr>
              <w:spacing w:after="0"/>
            </w:pPr>
            <w:r w:rsidRPr="00B05A4E">
              <w:t>System issues the refund to the original payment method (or as store credit).</w:t>
            </w:r>
          </w:p>
          <w:p w14:paraId="3210B38B" w14:textId="77777777" w:rsidR="00B05A4E" w:rsidRPr="00B05A4E" w:rsidRDefault="00B05A4E">
            <w:pPr>
              <w:pStyle w:val="ListParagraph"/>
              <w:numPr>
                <w:ilvl w:val="0"/>
                <w:numId w:val="16"/>
              </w:numPr>
              <w:spacing w:after="0"/>
            </w:pPr>
            <w:r w:rsidRPr="00B05A4E">
              <w:t>System updates inventory (increases stock for the returned item).</w:t>
            </w:r>
          </w:p>
          <w:p w14:paraId="45C4BBEE" w14:textId="2A1CC468" w:rsidR="00B05A4E" w:rsidRPr="00B05A4E" w:rsidRDefault="00B05A4E">
            <w:pPr>
              <w:pStyle w:val="ListParagraph"/>
              <w:numPr>
                <w:ilvl w:val="0"/>
                <w:numId w:val="16"/>
              </w:numPr>
              <w:spacing w:after="0"/>
            </w:pPr>
            <w:r w:rsidRPr="00B05A4E">
              <w:t>System adds reversal entries to the ledger (Debit Sales Returns, Credit Cash; Debit Inventory, Credit COGS).</w:t>
            </w:r>
          </w:p>
          <w:p w14:paraId="276A6A89" w14:textId="712C9481" w:rsidR="00B05A4E" w:rsidRPr="00B05A4E" w:rsidRDefault="00B05A4E">
            <w:pPr>
              <w:pStyle w:val="ListParagraph"/>
              <w:numPr>
                <w:ilvl w:val="0"/>
                <w:numId w:val="16"/>
              </w:numPr>
              <w:spacing w:after="0"/>
            </w:pPr>
            <w:r w:rsidRPr="00B05A4E">
              <w:t>System generates a return receipt.</w:t>
            </w:r>
            <w:r w:rsidR="00A925BB">
              <w:t xml:space="preserve"> This could be printed and handed over to the customer.</w:t>
            </w:r>
          </w:p>
          <w:p w14:paraId="268A486C" w14:textId="77777777" w:rsidR="00B05A4E" w:rsidRPr="007952B4" w:rsidRDefault="00B05A4E" w:rsidP="00AF6CBF">
            <w:pPr>
              <w:ind w:left="360"/>
            </w:pPr>
          </w:p>
        </w:tc>
      </w:tr>
      <w:tr w:rsidR="00B05A4E" w14:paraId="7C4188EE" w14:textId="77777777" w:rsidTr="00AF6CBF">
        <w:tc>
          <w:tcPr>
            <w:tcW w:w="2088" w:type="dxa"/>
          </w:tcPr>
          <w:p w14:paraId="53E64C02" w14:textId="77777777" w:rsidR="00B05A4E" w:rsidRDefault="00B05A4E" w:rsidP="00AF6CBF">
            <w:r>
              <w:t>Alternative Flows</w:t>
            </w:r>
          </w:p>
        </w:tc>
        <w:tc>
          <w:tcPr>
            <w:tcW w:w="7488" w:type="dxa"/>
          </w:tcPr>
          <w:p w14:paraId="44FEC111" w14:textId="17896448" w:rsidR="00B05A4E" w:rsidRPr="007952B4" w:rsidRDefault="00B05A4E" w:rsidP="00AF6CBF">
            <w:r>
              <w:t>None</w:t>
            </w:r>
          </w:p>
        </w:tc>
      </w:tr>
      <w:tr w:rsidR="00B05A4E" w14:paraId="22AB8AA5" w14:textId="77777777" w:rsidTr="00AF6CBF">
        <w:tc>
          <w:tcPr>
            <w:tcW w:w="2088" w:type="dxa"/>
          </w:tcPr>
          <w:p w14:paraId="792F17E8" w14:textId="77777777" w:rsidR="00B05A4E" w:rsidRDefault="00B05A4E" w:rsidP="00AF6CBF">
            <w:r>
              <w:t>Pre-conditions</w:t>
            </w:r>
          </w:p>
        </w:tc>
        <w:tc>
          <w:tcPr>
            <w:tcW w:w="7488" w:type="dxa"/>
          </w:tcPr>
          <w:p w14:paraId="1EB50C74" w14:textId="65E7C118" w:rsidR="00B05A4E" w:rsidRDefault="00B05A4E" w:rsidP="00AF6CBF">
            <w:r w:rsidRPr="00B05A4E">
              <w:t xml:space="preserve">Cashier is logged in </w:t>
            </w:r>
            <w:proofErr w:type="gramStart"/>
            <w:r w:rsidRPr="00B05A4E">
              <w:t>at</w:t>
            </w:r>
            <w:proofErr w:type="gramEnd"/>
            <w:r w:rsidRPr="00B05A4E">
              <w:t xml:space="preserve"> the POS screen.</w:t>
            </w:r>
          </w:p>
        </w:tc>
      </w:tr>
      <w:tr w:rsidR="00B05A4E" w14:paraId="4F148769" w14:textId="77777777" w:rsidTr="00AF6CBF">
        <w:tc>
          <w:tcPr>
            <w:tcW w:w="2088" w:type="dxa"/>
          </w:tcPr>
          <w:p w14:paraId="29F2A0E1" w14:textId="77777777" w:rsidR="00B05A4E" w:rsidRDefault="00B05A4E" w:rsidP="00AF6CBF">
            <w:r>
              <w:t>Post-conditions</w:t>
            </w:r>
          </w:p>
        </w:tc>
        <w:tc>
          <w:tcPr>
            <w:tcW w:w="7488" w:type="dxa"/>
          </w:tcPr>
          <w:p w14:paraId="5C128F69" w14:textId="2BB0975E" w:rsidR="00B05A4E" w:rsidRDefault="00B05A4E" w:rsidP="00AF6CBF">
            <w:r w:rsidRPr="00B05A4E">
              <w:t xml:space="preserve">The return is processed, inventory is </w:t>
            </w:r>
            <w:proofErr w:type="gramStart"/>
            <w:r w:rsidRPr="00B05A4E">
              <w:t>restocked</w:t>
            </w:r>
            <w:proofErr w:type="gramEnd"/>
            <w:r w:rsidRPr="00B05A4E">
              <w:t>, the customer is refunded, and the ledger is updated.</w:t>
            </w:r>
          </w:p>
        </w:tc>
      </w:tr>
    </w:tbl>
    <w:p w14:paraId="19ADF63F" w14:textId="77777777" w:rsidR="00B05A4E" w:rsidRPr="00B05A4E" w:rsidRDefault="00B05A4E" w:rsidP="00B05A4E"/>
    <w:p w14:paraId="593F0119" w14:textId="7CE48337" w:rsidR="003E06BE" w:rsidRDefault="007952B4" w:rsidP="003E06BE">
      <w:pPr>
        <w:pStyle w:val="Heading2"/>
      </w:pPr>
      <w:r>
        <w:t xml:space="preserve">Use-case: </w:t>
      </w:r>
      <w:r w:rsidR="00B05A4E" w:rsidRPr="00B05A4E">
        <w:t>Register Good Shrinkage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B05A4E" w14:paraId="7B597D12" w14:textId="77777777" w:rsidTr="00AF6CBF">
        <w:tc>
          <w:tcPr>
            <w:tcW w:w="2088" w:type="dxa"/>
          </w:tcPr>
          <w:p w14:paraId="551C9718" w14:textId="77777777" w:rsidR="00B05A4E" w:rsidRDefault="00B05A4E" w:rsidP="00AF6CBF">
            <w:r>
              <w:t>Use case Name</w:t>
            </w:r>
          </w:p>
        </w:tc>
        <w:tc>
          <w:tcPr>
            <w:tcW w:w="7488" w:type="dxa"/>
          </w:tcPr>
          <w:p w14:paraId="44DD5D84" w14:textId="5605DDDE" w:rsidR="00B05A4E" w:rsidRDefault="00B05A4E" w:rsidP="00AF6CBF">
            <w:r w:rsidRPr="00B05A4E">
              <w:t>Register Good Shrinkage</w:t>
            </w:r>
          </w:p>
        </w:tc>
      </w:tr>
      <w:tr w:rsidR="00B05A4E" w14:paraId="486E1AC8" w14:textId="77777777" w:rsidTr="00AF6CBF">
        <w:tc>
          <w:tcPr>
            <w:tcW w:w="2088" w:type="dxa"/>
          </w:tcPr>
          <w:p w14:paraId="33201FDD" w14:textId="77777777" w:rsidR="00B05A4E" w:rsidRDefault="00B05A4E" w:rsidP="00AF6CBF">
            <w:r>
              <w:t>Brief description</w:t>
            </w:r>
          </w:p>
        </w:tc>
        <w:tc>
          <w:tcPr>
            <w:tcW w:w="7488" w:type="dxa"/>
          </w:tcPr>
          <w:p w14:paraId="727332BB" w14:textId="6000C421" w:rsidR="00B05A4E" w:rsidRDefault="00B05A4E" w:rsidP="00AF6CBF">
            <w:proofErr w:type="gramStart"/>
            <w:r w:rsidRPr="00B05A4E">
              <w:t>This use</w:t>
            </w:r>
            <w:proofErr w:type="gramEnd"/>
            <w:r w:rsidRPr="00B05A4E">
              <w:t xml:space="preserve"> case describes how </w:t>
            </w:r>
            <w:proofErr w:type="gramStart"/>
            <w:r w:rsidRPr="00B05A4E">
              <w:t>an</w:t>
            </w:r>
            <w:proofErr w:type="gramEnd"/>
            <w:r w:rsidRPr="00B05A4E">
              <w:t xml:space="preserve"> </w:t>
            </w:r>
            <w:r w:rsidR="00740D48">
              <w:t>Manager</w:t>
            </w:r>
            <w:r w:rsidRPr="00B05A4E">
              <w:t xml:space="preserve"> records inventory losses not due to sales (damaged, expired, or stolen goods).</w:t>
            </w:r>
          </w:p>
        </w:tc>
      </w:tr>
      <w:tr w:rsidR="00B05A4E" w14:paraId="57600E47" w14:textId="77777777" w:rsidTr="00AF6CBF">
        <w:tc>
          <w:tcPr>
            <w:tcW w:w="2088" w:type="dxa"/>
          </w:tcPr>
          <w:p w14:paraId="43064565" w14:textId="77777777" w:rsidR="00B05A4E" w:rsidRDefault="00B05A4E" w:rsidP="00AF6CBF">
            <w:r>
              <w:t>Actors</w:t>
            </w:r>
          </w:p>
        </w:tc>
        <w:tc>
          <w:tcPr>
            <w:tcW w:w="7488" w:type="dxa"/>
          </w:tcPr>
          <w:p w14:paraId="62A10C41" w14:textId="370839F4" w:rsidR="00B05A4E" w:rsidRDefault="00740D48" w:rsidP="00AF6CBF">
            <w:r>
              <w:t>Manager</w:t>
            </w:r>
          </w:p>
        </w:tc>
      </w:tr>
      <w:tr w:rsidR="00B05A4E" w14:paraId="26B29B35" w14:textId="77777777" w:rsidTr="00AF6CBF">
        <w:tc>
          <w:tcPr>
            <w:tcW w:w="2088" w:type="dxa"/>
          </w:tcPr>
          <w:p w14:paraId="1B108C84" w14:textId="77777777" w:rsidR="00B05A4E" w:rsidRDefault="00B05A4E" w:rsidP="00AF6CBF">
            <w:r>
              <w:t>Basic Flow</w:t>
            </w:r>
          </w:p>
        </w:tc>
        <w:tc>
          <w:tcPr>
            <w:tcW w:w="7488" w:type="dxa"/>
          </w:tcPr>
          <w:p w14:paraId="64EB6BCF" w14:textId="77777777" w:rsidR="00B05A4E" w:rsidRPr="00B05A4E" w:rsidRDefault="00B05A4E" w:rsidP="00AF6CBF"/>
          <w:p w14:paraId="5114DC95" w14:textId="765A137A" w:rsidR="0093468A" w:rsidRPr="0093468A" w:rsidRDefault="00740D48">
            <w:pPr>
              <w:pStyle w:val="ListParagraph"/>
              <w:numPr>
                <w:ilvl w:val="0"/>
                <w:numId w:val="17"/>
              </w:numPr>
              <w:spacing w:after="0"/>
            </w:pPr>
            <w:r>
              <w:t>Manager</w:t>
            </w:r>
            <w:r w:rsidR="0093468A" w:rsidRPr="0093468A">
              <w:t xml:space="preserve"> navigates to the "Inventory" tab.</w:t>
            </w:r>
          </w:p>
          <w:p w14:paraId="285F1A58" w14:textId="30AC5EEF" w:rsidR="0093468A" w:rsidRPr="0093468A" w:rsidRDefault="00740D48">
            <w:pPr>
              <w:pStyle w:val="ListParagraph"/>
              <w:numPr>
                <w:ilvl w:val="0"/>
                <w:numId w:val="17"/>
              </w:numPr>
              <w:spacing w:after="0"/>
            </w:pPr>
            <w:r>
              <w:t>Manager</w:t>
            </w:r>
            <w:r w:rsidR="0093468A" w:rsidRPr="0093468A">
              <w:t xml:space="preserve"> searches for and selects the product to adjust.</w:t>
            </w:r>
          </w:p>
          <w:p w14:paraId="6382701E" w14:textId="4BE9482D" w:rsidR="0093468A" w:rsidRPr="0093468A" w:rsidRDefault="00740D48">
            <w:pPr>
              <w:pStyle w:val="ListParagraph"/>
              <w:numPr>
                <w:ilvl w:val="0"/>
                <w:numId w:val="17"/>
              </w:numPr>
              <w:spacing w:after="0"/>
            </w:pPr>
            <w:r>
              <w:t>Manager</w:t>
            </w:r>
            <w:r w:rsidR="0093468A" w:rsidRPr="0093468A">
              <w:t xml:space="preserve"> clicks on "Record Shrinkage".</w:t>
            </w:r>
          </w:p>
          <w:p w14:paraId="1E141A0C" w14:textId="77777777" w:rsidR="0093468A" w:rsidRPr="0093468A" w:rsidRDefault="0093468A">
            <w:pPr>
              <w:pStyle w:val="ListParagraph"/>
              <w:numPr>
                <w:ilvl w:val="0"/>
                <w:numId w:val="17"/>
              </w:numPr>
              <w:spacing w:after="0"/>
            </w:pPr>
            <w:r w:rsidRPr="0093468A">
              <w:t>System displays an adjustment form.</w:t>
            </w:r>
          </w:p>
          <w:p w14:paraId="04380E76" w14:textId="66F9B8C3" w:rsidR="0093468A" w:rsidRPr="0093468A" w:rsidRDefault="00740D48">
            <w:pPr>
              <w:pStyle w:val="ListParagraph"/>
              <w:numPr>
                <w:ilvl w:val="0"/>
                <w:numId w:val="17"/>
              </w:numPr>
              <w:spacing w:after="0"/>
            </w:pPr>
            <w:r>
              <w:t>Manager</w:t>
            </w:r>
            <w:r w:rsidR="0093468A" w:rsidRPr="0093468A">
              <w:t xml:space="preserve"> enters the quantity to be removed (e.g., "-2").</w:t>
            </w:r>
          </w:p>
          <w:p w14:paraId="758F7F02" w14:textId="39498CC2" w:rsidR="0093468A" w:rsidRPr="0093468A" w:rsidRDefault="00740D48">
            <w:pPr>
              <w:pStyle w:val="ListParagraph"/>
              <w:numPr>
                <w:ilvl w:val="0"/>
                <w:numId w:val="17"/>
              </w:numPr>
              <w:spacing w:after="0"/>
            </w:pPr>
            <w:r>
              <w:lastRenderedPageBreak/>
              <w:t>Manager</w:t>
            </w:r>
            <w:r w:rsidR="0093468A" w:rsidRPr="0093468A">
              <w:t xml:space="preserve"> selects a reason (e.g., "Damaged", "Expired").</w:t>
            </w:r>
          </w:p>
          <w:p w14:paraId="1D086E22" w14:textId="6F2009F4" w:rsidR="0093468A" w:rsidRPr="0093468A" w:rsidRDefault="00740D48">
            <w:pPr>
              <w:pStyle w:val="ListParagraph"/>
              <w:numPr>
                <w:ilvl w:val="0"/>
                <w:numId w:val="17"/>
              </w:numPr>
              <w:spacing w:after="0"/>
            </w:pPr>
            <w:r>
              <w:t>Manager</w:t>
            </w:r>
            <w:r w:rsidR="0093468A" w:rsidRPr="0093468A">
              <w:t xml:space="preserve"> confirms the adjustment.</w:t>
            </w:r>
          </w:p>
          <w:p w14:paraId="6775D24F" w14:textId="77777777" w:rsidR="0093468A" w:rsidRPr="0093468A" w:rsidRDefault="0093468A">
            <w:pPr>
              <w:pStyle w:val="ListParagraph"/>
              <w:numPr>
                <w:ilvl w:val="0"/>
                <w:numId w:val="17"/>
              </w:numPr>
              <w:spacing w:after="0"/>
            </w:pPr>
            <w:r w:rsidRPr="0093468A">
              <w:t>System reduces the inventory quantity for that item.</w:t>
            </w:r>
          </w:p>
          <w:p w14:paraId="4FE96B4B" w14:textId="353BE6BF" w:rsidR="006C55A9" w:rsidRPr="006C55A9" w:rsidRDefault="0093468A" w:rsidP="006C55A9">
            <w:pPr>
              <w:pStyle w:val="ListParagraph"/>
              <w:numPr>
                <w:ilvl w:val="0"/>
                <w:numId w:val="17"/>
              </w:numPr>
              <w:spacing w:after="0"/>
            </w:pPr>
            <w:r w:rsidRPr="0093468A">
              <w:t>System adds entries to the ledger (Debit Shrinkage Expense, Credit Inventory).</w:t>
            </w:r>
          </w:p>
          <w:p w14:paraId="216B268C" w14:textId="77777777" w:rsidR="00B05A4E" w:rsidRPr="007952B4" w:rsidRDefault="00B05A4E" w:rsidP="00AF6CBF">
            <w:pPr>
              <w:ind w:left="360"/>
            </w:pPr>
          </w:p>
        </w:tc>
      </w:tr>
      <w:tr w:rsidR="006C55A9" w14:paraId="5A7FECD1" w14:textId="77777777" w:rsidTr="00AF6CBF">
        <w:tc>
          <w:tcPr>
            <w:tcW w:w="2088" w:type="dxa"/>
          </w:tcPr>
          <w:p w14:paraId="2CF90BA2" w14:textId="77777777" w:rsidR="006C55A9" w:rsidRDefault="006C55A9" w:rsidP="006C55A9">
            <w:r>
              <w:lastRenderedPageBreak/>
              <w:t>Alternative Flows</w:t>
            </w:r>
          </w:p>
        </w:tc>
        <w:tc>
          <w:tcPr>
            <w:tcW w:w="7488" w:type="dxa"/>
          </w:tcPr>
          <w:p w14:paraId="257AB2E1" w14:textId="07CEC1BA" w:rsidR="006C55A9" w:rsidRPr="006C55A9" w:rsidRDefault="006C55A9" w:rsidP="006C55A9">
            <w:r w:rsidRPr="006C55A9">
              <w:t>None</w:t>
            </w:r>
          </w:p>
          <w:p w14:paraId="69401559" w14:textId="7DA6976F" w:rsidR="006C55A9" w:rsidRPr="007952B4" w:rsidRDefault="006C55A9" w:rsidP="006C55A9"/>
        </w:tc>
      </w:tr>
      <w:tr w:rsidR="006C55A9" w14:paraId="2E5A4C6E" w14:textId="77777777" w:rsidTr="00AF6CBF">
        <w:tc>
          <w:tcPr>
            <w:tcW w:w="2088" w:type="dxa"/>
          </w:tcPr>
          <w:p w14:paraId="78AD06EF" w14:textId="77777777" w:rsidR="006C55A9" w:rsidRDefault="006C55A9" w:rsidP="006C55A9">
            <w:r>
              <w:t>Pre-conditions</w:t>
            </w:r>
          </w:p>
        </w:tc>
        <w:tc>
          <w:tcPr>
            <w:tcW w:w="7488" w:type="dxa"/>
          </w:tcPr>
          <w:p w14:paraId="20EFE614" w14:textId="75DECB43" w:rsidR="006C55A9" w:rsidRDefault="00740D48" w:rsidP="006C55A9">
            <w:r>
              <w:t>Manager</w:t>
            </w:r>
            <w:r w:rsidR="006C55A9" w:rsidRPr="0093468A">
              <w:t xml:space="preserve"> is logged in and has permission to manage inventory.</w:t>
            </w:r>
          </w:p>
        </w:tc>
      </w:tr>
      <w:tr w:rsidR="006C55A9" w14:paraId="079FCEF2" w14:textId="77777777" w:rsidTr="00AF6CBF">
        <w:tc>
          <w:tcPr>
            <w:tcW w:w="2088" w:type="dxa"/>
          </w:tcPr>
          <w:p w14:paraId="5932F685" w14:textId="77777777" w:rsidR="006C55A9" w:rsidRDefault="006C55A9" w:rsidP="006C55A9">
            <w:r>
              <w:t>Post-conditions</w:t>
            </w:r>
          </w:p>
        </w:tc>
        <w:tc>
          <w:tcPr>
            <w:tcW w:w="7488" w:type="dxa"/>
          </w:tcPr>
          <w:p w14:paraId="13282F00" w14:textId="66D9B194" w:rsidR="006C55A9" w:rsidRDefault="006C55A9" w:rsidP="006C55A9">
            <w:r w:rsidRPr="00367807">
              <w:t>The inventory level for the item is corrected, and the loss is financially recorded in the ledger.</w:t>
            </w:r>
          </w:p>
        </w:tc>
      </w:tr>
    </w:tbl>
    <w:p w14:paraId="67A51720" w14:textId="77777777" w:rsidR="00B05A4E" w:rsidRPr="00B05A4E" w:rsidRDefault="00B05A4E" w:rsidP="00B05A4E"/>
    <w:p w14:paraId="5D5B6DE3" w14:textId="51A4070D" w:rsidR="003E06BE" w:rsidRDefault="007952B4" w:rsidP="003E06BE">
      <w:pPr>
        <w:pStyle w:val="Heading2"/>
      </w:pPr>
      <w:proofErr w:type="gramStart"/>
      <w:r>
        <w:t>Use-case</w:t>
      </w:r>
      <w:proofErr w:type="gramEnd"/>
      <w:r>
        <w:t xml:space="preserve">: </w:t>
      </w:r>
      <w:r w:rsidR="00740D48">
        <w:t xml:space="preserve">Manager </w:t>
      </w:r>
      <w:r w:rsidR="00367807" w:rsidRPr="00367807">
        <w:t>Return Imported Good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367807" w14:paraId="3325ADE6" w14:textId="77777777" w:rsidTr="00AF6CBF">
        <w:tc>
          <w:tcPr>
            <w:tcW w:w="2088" w:type="dxa"/>
          </w:tcPr>
          <w:p w14:paraId="4CC95F2D" w14:textId="77777777" w:rsidR="00367807" w:rsidRDefault="00367807" w:rsidP="00AF6CBF">
            <w:r>
              <w:t>Use case Name</w:t>
            </w:r>
          </w:p>
        </w:tc>
        <w:tc>
          <w:tcPr>
            <w:tcW w:w="7488" w:type="dxa"/>
          </w:tcPr>
          <w:p w14:paraId="6455302A" w14:textId="1CAF6D85" w:rsidR="00367807" w:rsidRDefault="00740D48" w:rsidP="00AF6CBF">
            <w:r>
              <w:t xml:space="preserve">Manager </w:t>
            </w:r>
            <w:r w:rsidR="00367807" w:rsidRPr="00367807">
              <w:t>Return Imported Good</w:t>
            </w:r>
          </w:p>
        </w:tc>
      </w:tr>
      <w:tr w:rsidR="00367807" w14:paraId="05AB6035" w14:textId="77777777" w:rsidTr="00AF6CBF">
        <w:tc>
          <w:tcPr>
            <w:tcW w:w="2088" w:type="dxa"/>
          </w:tcPr>
          <w:p w14:paraId="478D26F2" w14:textId="77777777" w:rsidR="00367807" w:rsidRDefault="00367807" w:rsidP="00AF6CBF">
            <w:r>
              <w:t>Brief description</w:t>
            </w:r>
          </w:p>
        </w:tc>
        <w:tc>
          <w:tcPr>
            <w:tcW w:w="7488" w:type="dxa"/>
          </w:tcPr>
          <w:p w14:paraId="0D1BFC51" w14:textId="11093B18" w:rsidR="00367807" w:rsidRDefault="00367807" w:rsidP="00AF6CBF">
            <w:proofErr w:type="gramStart"/>
            <w:r w:rsidRPr="00367807">
              <w:t>This use</w:t>
            </w:r>
            <w:proofErr w:type="gramEnd"/>
            <w:r w:rsidRPr="00367807">
              <w:t xml:space="preserve"> case describes how the </w:t>
            </w:r>
            <w:r w:rsidR="00740D48">
              <w:t xml:space="preserve">Manager </w:t>
            </w:r>
            <w:r w:rsidRPr="00367807">
              <w:t>records the return of goods to a supplier</w:t>
            </w:r>
          </w:p>
        </w:tc>
      </w:tr>
      <w:tr w:rsidR="00367807" w14:paraId="39745AD0" w14:textId="77777777" w:rsidTr="00AF6CBF">
        <w:tc>
          <w:tcPr>
            <w:tcW w:w="2088" w:type="dxa"/>
          </w:tcPr>
          <w:p w14:paraId="1A968E40" w14:textId="77777777" w:rsidR="00367807" w:rsidRDefault="00367807" w:rsidP="00AF6CBF">
            <w:r>
              <w:t>Actors</w:t>
            </w:r>
          </w:p>
        </w:tc>
        <w:tc>
          <w:tcPr>
            <w:tcW w:w="7488" w:type="dxa"/>
          </w:tcPr>
          <w:p w14:paraId="1CDBDB2F" w14:textId="5C18FC09" w:rsidR="00367807" w:rsidRDefault="00740D48" w:rsidP="00AF6CBF">
            <w:r>
              <w:t>Manager</w:t>
            </w:r>
          </w:p>
        </w:tc>
      </w:tr>
      <w:tr w:rsidR="00367807" w14:paraId="4EB6CEAC" w14:textId="77777777" w:rsidTr="00AF6CBF">
        <w:tc>
          <w:tcPr>
            <w:tcW w:w="2088" w:type="dxa"/>
          </w:tcPr>
          <w:p w14:paraId="3FCCB501" w14:textId="77777777" w:rsidR="00367807" w:rsidRDefault="00367807" w:rsidP="00AF6CBF">
            <w:r>
              <w:t>Basic Flow</w:t>
            </w:r>
          </w:p>
        </w:tc>
        <w:tc>
          <w:tcPr>
            <w:tcW w:w="7488" w:type="dxa"/>
          </w:tcPr>
          <w:p w14:paraId="42B6FC19" w14:textId="52E24AE9" w:rsidR="00367807" w:rsidRPr="00367807" w:rsidRDefault="00740D48">
            <w:pPr>
              <w:pStyle w:val="ListParagraph"/>
              <w:numPr>
                <w:ilvl w:val="0"/>
                <w:numId w:val="18"/>
              </w:numPr>
              <w:spacing w:after="0"/>
            </w:pPr>
            <w:r>
              <w:t>Manager</w:t>
            </w:r>
            <w:r w:rsidR="00367807" w:rsidRPr="00367807">
              <w:t xml:space="preserve"> navigates to the "Inventory" or "Suppliers" tab.</w:t>
            </w:r>
          </w:p>
          <w:p w14:paraId="00F2121E" w14:textId="6BA382F1" w:rsidR="00367807" w:rsidRPr="00367807" w:rsidRDefault="00740D48">
            <w:pPr>
              <w:pStyle w:val="ListParagraph"/>
              <w:numPr>
                <w:ilvl w:val="0"/>
                <w:numId w:val="18"/>
              </w:numPr>
              <w:spacing w:after="0"/>
            </w:pPr>
            <w:r>
              <w:t>Manager</w:t>
            </w:r>
            <w:r w:rsidR="00367807" w:rsidRPr="00367807">
              <w:t xml:space="preserve"> locates the original purchase order or bill associated with the goods.</w:t>
            </w:r>
          </w:p>
          <w:p w14:paraId="61ADC3DE" w14:textId="7D8AE5CA" w:rsidR="00367807" w:rsidRPr="00367807" w:rsidRDefault="00740D48">
            <w:pPr>
              <w:pStyle w:val="ListParagraph"/>
              <w:numPr>
                <w:ilvl w:val="0"/>
                <w:numId w:val="18"/>
              </w:numPr>
              <w:spacing w:after="0"/>
            </w:pPr>
            <w:r>
              <w:t>Manager</w:t>
            </w:r>
            <w:r w:rsidR="00367807" w:rsidRPr="00367807">
              <w:t xml:space="preserve"> clicks "Create Purchase Return" or "Supplier Credit Note".</w:t>
            </w:r>
          </w:p>
          <w:p w14:paraId="623FF39D" w14:textId="77777777" w:rsidR="00367807" w:rsidRPr="00367807" w:rsidRDefault="00367807">
            <w:pPr>
              <w:pStyle w:val="ListParagraph"/>
              <w:numPr>
                <w:ilvl w:val="0"/>
                <w:numId w:val="18"/>
              </w:numPr>
              <w:spacing w:after="0"/>
            </w:pPr>
            <w:r w:rsidRPr="00367807">
              <w:t>System displays a return form, pre-filled with items from the original purchase.</w:t>
            </w:r>
          </w:p>
          <w:p w14:paraId="4A71BCC7" w14:textId="5DB9AFEE" w:rsidR="00367807" w:rsidRPr="00367807" w:rsidRDefault="00740D48">
            <w:pPr>
              <w:pStyle w:val="ListParagraph"/>
              <w:numPr>
                <w:ilvl w:val="0"/>
                <w:numId w:val="18"/>
              </w:numPr>
              <w:spacing w:after="0"/>
            </w:pPr>
            <w:r>
              <w:t>Manager</w:t>
            </w:r>
            <w:r w:rsidR="00367807" w:rsidRPr="00367807">
              <w:t xml:space="preserve"> enters the quantity of the item(s) being returned.</w:t>
            </w:r>
          </w:p>
          <w:p w14:paraId="086409F8" w14:textId="6CB55D7F" w:rsidR="00367807" w:rsidRPr="00367807" w:rsidRDefault="00740D48">
            <w:pPr>
              <w:pStyle w:val="ListParagraph"/>
              <w:numPr>
                <w:ilvl w:val="0"/>
                <w:numId w:val="18"/>
              </w:numPr>
              <w:spacing w:after="0"/>
            </w:pPr>
            <w:r>
              <w:t>Manager</w:t>
            </w:r>
            <w:r w:rsidR="00367807" w:rsidRPr="00367807">
              <w:t xml:space="preserve"> confirms the return.</w:t>
            </w:r>
          </w:p>
          <w:p w14:paraId="00DF233F" w14:textId="77777777" w:rsidR="00367807" w:rsidRPr="00367807" w:rsidRDefault="00367807">
            <w:pPr>
              <w:pStyle w:val="ListParagraph"/>
              <w:numPr>
                <w:ilvl w:val="0"/>
                <w:numId w:val="18"/>
              </w:numPr>
              <w:spacing w:after="0"/>
            </w:pPr>
            <w:r w:rsidRPr="00367807">
              <w:t>System reduces the "Inventory" quantity for the returned items.</w:t>
            </w:r>
          </w:p>
          <w:p w14:paraId="0B57EB8D" w14:textId="77777777" w:rsidR="00367807" w:rsidRPr="00367807" w:rsidRDefault="00367807">
            <w:pPr>
              <w:pStyle w:val="ListParagraph"/>
              <w:numPr>
                <w:ilvl w:val="0"/>
                <w:numId w:val="18"/>
              </w:numPr>
              <w:spacing w:after="0"/>
            </w:pPr>
            <w:r w:rsidRPr="00367807">
              <w:t>System creates a credit note, reducing the amount owed to the supplier (Accounts Payable).</w:t>
            </w:r>
          </w:p>
          <w:p w14:paraId="12291FD4" w14:textId="7D6FF969" w:rsidR="00367807" w:rsidRPr="00367807" w:rsidRDefault="00367807">
            <w:pPr>
              <w:pStyle w:val="ListParagraph"/>
              <w:numPr>
                <w:ilvl w:val="0"/>
                <w:numId w:val="18"/>
              </w:numPr>
              <w:spacing w:after="0"/>
            </w:pPr>
            <w:r w:rsidRPr="00367807">
              <w:t>System adds entries to the ledger (Debit Accounts Payable, Credit Inventory).</w:t>
            </w:r>
          </w:p>
        </w:tc>
      </w:tr>
      <w:tr w:rsidR="00367807" w14:paraId="5F6388F8" w14:textId="77777777" w:rsidTr="00AF6CBF">
        <w:tc>
          <w:tcPr>
            <w:tcW w:w="2088" w:type="dxa"/>
          </w:tcPr>
          <w:p w14:paraId="56238156" w14:textId="77777777" w:rsidR="00367807" w:rsidRDefault="00367807" w:rsidP="00AF6CBF">
            <w:r>
              <w:t>Alternative Flows</w:t>
            </w:r>
          </w:p>
        </w:tc>
        <w:tc>
          <w:tcPr>
            <w:tcW w:w="7488" w:type="dxa"/>
          </w:tcPr>
          <w:p w14:paraId="2B25ACD1" w14:textId="77777777" w:rsidR="00367807" w:rsidRPr="007952B4" w:rsidRDefault="00367807" w:rsidP="00AF6CBF">
            <w:r>
              <w:t>None</w:t>
            </w:r>
          </w:p>
        </w:tc>
      </w:tr>
      <w:tr w:rsidR="00367807" w14:paraId="3937DF18" w14:textId="77777777" w:rsidTr="00AF6CBF">
        <w:tc>
          <w:tcPr>
            <w:tcW w:w="2088" w:type="dxa"/>
          </w:tcPr>
          <w:p w14:paraId="088A7108" w14:textId="77777777" w:rsidR="00367807" w:rsidRDefault="00367807" w:rsidP="00AF6CBF">
            <w:r>
              <w:t>Pre-conditions</w:t>
            </w:r>
          </w:p>
        </w:tc>
        <w:tc>
          <w:tcPr>
            <w:tcW w:w="7488" w:type="dxa"/>
          </w:tcPr>
          <w:p w14:paraId="421EF8B4" w14:textId="58273D5B" w:rsidR="00367807" w:rsidRDefault="00740D48" w:rsidP="00AF6CBF">
            <w:r>
              <w:t>Manager</w:t>
            </w:r>
            <w:r w:rsidR="00367807" w:rsidRPr="0093468A">
              <w:t xml:space="preserve"> is logged in and has permission to manage inventory.</w:t>
            </w:r>
          </w:p>
        </w:tc>
      </w:tr>
      <w:tr w:rsidR="00367807" w14:paraId="33612AE8" w14:textId="77777777" w:rsidTr="00AF6CBF">
        <w:tc>
          <w:tcPr>
            <w:tcW w:w="2088" w:type="dxa"/>
          </w:tcPr>
          <w:p w14:paraId="2F765D0F" w14:textId="77777777" w:rsidR="00367807" w:rsidRDefault="00367807" w:rsidP="00AF6CBF">
            <w:r>
              <w:t>Post-conditions</w:t>
            </w:r>
          </w:p>
        </w:tc>
        <w:tc>
          <w:tcPr>
            <w:tcW w:w="7488" w:type="dxa"/>
          </w:tcPr>
          <w:p w14:paraId="6ADCCAE9" w14:textId="77777777" w:rsidR="00367807" w:rsidRDefault="00367807" w:rsidP="00AF6CBF">
            <w:r w:rsidRPr="00367807">
              <w:t>The inventory level for the item is corrected, and the loss is financially recorded in the ledger.</w:t>
            </w:r>
          </w:p>
        </w:tc>
      </w:tr>
    </w:tbl>
    <w:p w14:paraId="59D7F470" w14:textId="77777777" w:rsidR="00367807" w:rsidRPr="00367807" w:rsidRDefault="00367807" w:rsidP="00367807"/>
    <w:p w14:paraId="79FC293E" w14:textId="77777777" w:rsidR="0093468A" w:rsidRPr="0093468A" w:rsidRDefault="0093468A" w:rsidP="0093468A"/>
    <w:p w14:paraId="17D9356E" w14:textId="48C4A646" w:rsidR="003E06BE" w:rsidRDefault="007952B4" w:rsidP="003E06BE">
      <w:pPr>
        <w:pStyle w:val="Heading2"/>
      </w:pPr>
      <w:proofErr w:type="gramStart"/>
      <w:r>
        <w:t>Use-case</w:t>
      </w:r>
      <w:proofErr w:type="gramEnd"/>
      <w:r>
        <w:t xml:space="preserve">: </w:t>
      </w:r>
      <w:r w:rsidR="00367807" w:rsidRPr="00367807">
        <w:t>View General Ledger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367807" w14:paraId="385B418F" w14:textId="77777777" w:rsidTr="00AF6CBF">
        <w:tc>
          <w:tcPr>
            <w:tcW w:w="2088" w:type="dxa"/>
          </w:tcPr>
          <w:p w14:paraId="348305FE" w14:textId="77777777" w:rsidR="00367807" w:rsidRDefault="00367807" w:rsidP="00AF6CBF">
            <w:r>
              <w:t>Use case Name</w:t>
            </w:r>
          </w:p>
        </w:tc>
        <w:tc>
          <w:tcPr>
            <w:tcW w:w="7488" w:type="dxa"/>
          </w:tcPr>
          <w:p w14:paraId="2189A3BD" w14:textId="66DEAA57" w:rsidR="00367807" w:rsidRDefault="00367807" w:rsidP="00AF6CBF">
            <w:proofErr w:type="gramStart"/>
            <w:r w:rsidRPr="00367807">
              <w:t>View</w:t>
            </w:r>
            <w:proofErr w:type="gramEnd"/>
            <w:r w:rsidRPr="00367807">
              <w:t xml:space="preserve"> General Ledger</w:t>
            </w:r>
          </w:p>
        </w:tc>
      </w:tr>
      <w:tr w:rsidR="00367807" w14:paraId="02284140" w14:textId="77777777" w:rsidTr="00AF6CBF">
        <w:tc>
          <w:tcPr>
            <w:tcW w:w="2088" w:type="dxa"/>
          </w:tcPr>
          <w:p w14:paraId="1FEED1C2" w14:textId="77777777" w:rsidR="00367807" w:rsidRDefault="00367807" w:rsidP="00AF6CBF">
            <w:r>
              <w:t>Brief description</w:t>
            </w:r>
          </w:p>
        </w:tc>
        <w:tc>
          <w:tcPr>
            <w:tcW w:w="7488" w:type="dxa"/>
          </w:tcPr>
          <w:p w14:paraId="27F1CBE8" w14:textId="2A2CCEE7" w:rsidR="00367807" w:rsidRDefault="00367807" w:rsidP="00AF6CBF">
            <w:proofErr w:type="gramStart"/>
            <w:r w:rsidRPr="00367807">
              <w:t>This use</w:t>
            </w:r>
            <w:proofErr w:type="gramEnd"/>
            <w:r w:rsidRPr="00367807">
              <w:t xml:space="preserve"> case describes how the </w:t>
            </w:r>
            <w:r w:rsidR="00740D48">
              <w:t xml:space="preserve">Manager </w:t>
            </w:r>
            <w:r w:rsidRPr="00367807">
              <w:t>views the detailed log of all double-entry accounting transactions.</w:t>
            </w:r>
          </w:p>
        </w:tc>
      </w:tr>
      <w:tr w:rsidR="00367807" w14:paraId="535FD0C7" w14:textId="77777777" w:rsidTr="00AF6CBF">
        <w:tc>
          <w:tcPr>
            <w:tcW w:w="2088" w:type="dxa"/>
          </w:tcPr>
          <w:p w14:paraId="5D5BF00B" w14:textId="77777777" w:rsidR="00367807" w:rsidRDefault="00367807" w:rsidP="00AF6CBF">
            <w:r>
              <w:t>Actors</w:t>
            </w:r>
          </w:p>
        </w:tc>
        <w:tc>
          <w:tcPr>
            <w:tcW w:w="7488" w:type="dxa"/>
          </w:tcPr>
          <w:p w14:paraId="2B14ADE4" w14:textId="16EB3940" w:rsidR="00367807" w:rsidRDefault="00740D48" w:rsidP="00AF6CBF">
            <w:r>
              <w:t>Manager</w:t>
            </w:r>
          </w:p>
        </w:tc>
      </w:tr>
      <w:tr w:rsidR="00367807" w14:paraId="09F73B80" w14:textId="77777777" w:rsidTr="00AF6CBF">
        <w:tc>
          <w:tcPr>
            <w:tcW w:w="2088" w:type="dxa"/>
          </w:tcPr>
          <w:p w14:paraId="1DD9510A" w14:textId="77777777" w:rsidR="00367807" w:rsidRDefault="00367807" w:rsidP="00AF6CBF">
            <w:r>
              <w:t>Basic Flow</w:t>
            </w:r>
          </w:p>
        </w:tc>
        <w:tc>
          <w:tcPr>
            <w:tcW w:w="7488" w:type="dxa"/>
          </w:tcPr>
          <w:p w14:paraId="4709E1CA" w14:textId="7371ECAA" w:rsidR="00367807" w:rsidRPr="00367807" w:rsidRDefault="00367807">
            <w:pPr>
              <w:pStyle w:val="ListParagraph"/>
              <w:numPr>
                <w:ilvl w:val="0"/>
                <w:numId w:val="19"/>
              </w:numPr>
              <w:spacing w:after="0"/>
            </w:pPr>
            <w:r w:rsidRPr="00367807">
              <w:t xml:space="preserve">  </w:t>
            </w:r>
            <w:r w:rsidR="00740D48">
              <w:t>Manager</w:t>
            </w:r>
            <w:r w:rsidRPr="00367807">
              <w:t xml:space="preserve"> navigates to the "Accounting" or "Reports" tab.</w:t>
            </w:r>
          </w:p>
          <w:p w14:paraId="6127E789" w14:textId="027C685C" w:rsidR="00367807" w:rsidRPr="00367807" w:rsidRDefault="00367807">
            <w:pPr>
              <w:pStyle w:val="ListParagraph"/>
              <w:numPr>
                <w:ilvl w:val="0"/>
                <w:numId w:val="19"/>
              </w:numPr>
              <w:spacing w:after="0"/>
            </w:pPr>
            <w:r w:rsidRPr="00367807">
              <w:lastRenderedPageBreak/>
              <w:t xml:space="preserve">  </w:t>
            </w:r>
            <w:r w:rsidR="00740D48">
              <w:t>Manager</w:t>
            </w:r>
            <w:r w:rsidRPr="00367807">
              <w:t xml:space="preserve"> clicks on "General Ledger".</w:t>
            </w:r>
          </w:p>
          <w:p w14:paraId="1266B9EC" w14:textId="6297B63E" w:rsidR="00367807" w:rsidRPr="00367807" w:rsidRDefault="00367807">
            <w:pPr>
              <w:pStyle w:val="ListParagraph"/>
              <w:numPr>
                <w:ilvl w:val="0"/>
                <w:numId w:val="19"/>
              </w:numPr>
              <w:spacing w:after="0"/>
            </w:pPr>
            <w:r w:rsidRPr="00367807">
              <w:t xml:space="preserve"> System displays a chronological list of all journal entries (showing date, accounts, debit, and credit).</w:t>
            </w:r>
          </w:p>
        </w:tc>
      </w:tr>
      <w:tr w:rsidR="00367807" w14:paraId="45BCFDCF" w14:textId="77777777" w:rsidTr="00AF6CBF">
        <w:tc>
          <w:tcPr>
            <w:tcW w:w="2088" w:type="dxa"/>
          </w:tcPr>
          <w:p w14:paraId="6CB249C8" w14:textId="77777777" w:rsidR="00367807" w:rsidRDefault="00367807" w:rsidP="00AF6CBF">
            <w:r>
              <w:lastRenderedPageBreak/>
              <w:t>Alternative Flows</w:t>
            </w:r>
          </w:p>
        </w:tc>
        <w:tc>
          <w:tcPr>
            <w:tcW w:w="7488" w:type="dxa"/>
          </w:tcPr>
          <w:p w14:paraId="2B46B3E9" w14:textId="77892BD6" w:rsidR="00367807" w:rsidRPr="00367807" w:rsidRDefault="00367807" w:rsidP="00367807">
            <w:r w:rsidRPr="00367807">
              <w:t xml:space="preserve"> </w:t>
            </w:r>
            <w:r w:rsidRPr="00367807">
              <w:rPr>
                <w:b/>
                <w:bCs/>
              </w:rPr>
              <w:t>Alternative flow 1: Filter by date</w:t>
            </w:r>
          </w:p>
          <w:p w14:paraId="5270CBC8" w14:textId="77777777" w:rsidR="00367807" w:rsidRPr="00367807" w:rsidRDefault="00367807">
            <w:pPr>
              <w:numPr>
                <w:ilvl w:val="0"/>
                <w:numId w:val="20"/>
              </w:numPr>
            </w:pPr>
            <w:r w:rsidRPr="00367807">
              <w:t>Follow step 3 of the basic flow.</w:t>
            </w:r>
          </w:p>
          <w:p w14:paraId="4C46A533" w14:textId="45198F56" w:rsidR="00367807" w:rsidRPr="00367807" w:rsidRDefault="00740D48">
            <w:pPr>
              <w:numPr>
                <w:ilvl w:val="0"/>
                <w:numId w:val="20"/>
              </w:numPr>
            </w:pPr>
            <w:r>
              <w:t>Manager</w:t>
            </w:r>
            <w:r w:rsidR="00367807" w:rsidRPr="00367807">
              <w:t xml:space="preserve"> enters a "Start Date" and "End Date" in the filter fields.</w:t>
            </w:r>
          </w:p>
          <w:p w14:paraId="4D3C84CC" w14:textId="77777777" w:rsidR="00367807" w:rsidRPr="00367807" w:rsidRDefault="00367807">
            <w:pPr>
              <w:numPr>
                <w:ilvl w:val="0"/>
                <w:numId w:val="20"/>
              </w:numPr>
            </w:pPr>
            <w:r w:rsidRPr="00367807">
              <w:t>System refreshes the list to show only entries within that date range.</w:t>
            </w:r>
          </w:p>
          <w:p w14:paraId="25BF55D6" w14:textId="5D1912BF" w:rsidR="00367807" w:rsidRPr="00367807" w:rsidRDefault="00367807" w:rsidP="00367807">
            <w:r w:rsidRPr="00367807">
              <w:rPr>
                <w:b/>
                <w:bCs/>
              </w:rPr>
              <w:t>Alternative flow 2: Filter by account</w:t>
            </w:r>
          </w:p>
          <w:p w14:paraId="384CB069" w14:textId="77777777" w:rsidR="00367807" w:rsidRPr="00367807" w:rsidRDefault="00367807">
            <w:pPr>
              <w:numPr>
                <w:ilvl w:val="0"/>
                <w:numId w:val="21"/>
              </w:numPr>
            </w:pPr>
            <w:r w:rsidRPr="00367807">
              <w:t>Follow step 3 of the basic flow.</w:t>
            </w:r>
          </w:p>
          <w:p w14:paraId="7118726D" w14:textId="13F9BFE0" w:rsidR="00367807" w:rsidRPr="00367807" w:rsidRDefault="00740D48">
            <w:pPr>
              <w:numPr>
                <w:ilvl w:val="0"/>
                <w:numId w:val="21"/>
              </w:numPr>
            </w:pPr>
            <w:r>
              <w:t>Manager</w:t>
            </w:r>
            <w:r w:rsidR="00367807" w:rsidRPr="00367807">
              <w:t xml:space="preserve"> selects a specific account (</w:t>
            </w:r>
            <w:r w:rsidR="00367807">
              <w:t xml:space="preserve">ex: </w:t>
            </w:r>
            <w:r w:rsidR="00367807" w:rsidRPr="00367807">
              <w:t>"Cash") from a dropdown.</w:t>
            </w:r>
          </w:p>
          <w:p w14:paraId="51EAA7F9" w14:textId="77777777" w:rsidR="00367807" w:rsidRPr="00367807" w:rsidRDefault="00367807">
            <w:pPr>
              <w:numPr>
                <w:ilvl w:val="0"/>
                <w:numId w:val="21"/>
              </w:numPr>
            </w:pPr>
            <w:r w:rsidRPr="00367807">
              <w:t>System refreshes the list to show only entries that affect the "Cash" account.</w:t>
            </w:r>
          </w:p>
          <w:p w14:paraId="0EC564E9" w14:textId="7DF496B6" w:rsidR="00367807" w:rsidRPr="007952B4" w:rsidRDefault="00367807" w:rsidP="00AF6CBF"/>
        </w:tc>
      </w:tr>
      <w:tr w:rsidR="00367807" w14:paraId="56140DE9" w14:textId="77777777" w:rsidTr="00AF6CBF">
        <w:tc>
          <w:tcPr>
            <w:tcW w:w="2088" w:type="dxa"/>
          </w:tcPr>
          <w:p w14:paraId="7E61CCC1" w14:textId="77777777" w:rsidR="00367807" w:rsidRDefault="00367807" w:rsidP="00AF6CBF">
            <w:r>
              <w:t>Pre-conditions</w:t>
            </w:r>
          </w:p>
        </w:tc>
        <w:tc>
          <w:tcPr>
            <w:tcW w:w="7488" w:type="dxa"/>
          </w:tcPr>
          <w:p w14:paraId="08F91129" w14:textId="6D7898FC" w:rsidR="00367807" w:rsidRDefault="00740D48" w:rsidP="00AF6CBF">
            <w:r>
              <w:t>Manager</w:t>
            </w:r>
            <w:r w:rsidR="00367807" w:rsidRPr="00367807">
              <w:t xml:space="preserve"> is logged in and has accounting permissions.</w:t>
            </w:r>
          </w:p>
        </w:tc>
      </w:tr>
      <w:tr w:rsidR="00367807" w14:paraId="020C4593" w14:textId="77777777" w:rsidTr="00AF6CBF">
        <w:tc>
          <w:tcPr>
            <w:tcW w:w="2088" w:type="dxa"/>
          </w:tcPr>
          <w:p w14:paraId="5A669070" w14:textId="77777777" w:rsidR="00367807" w:rsidRDefault="00367807" w:rsidP="00AF6CBF">
            <w:r>
              <w:t>Post-conditions</w:t>
            </w:r>
          </w:p>
        </w:tc>
        <w:tc>
          <w:tcPr>
            <w:tcW w:w="7488" w:type="dxa"/>
          </w:tcPr>
          <w:p w14:paraId="2BC00F00" w14:textId="6654AA73" w:rsidR="00367807" w:rsidRDefault="00367807" w:rsidP="00AF6CBF">
            <w:r w:rsidRPr="00367807">
              <w:t xml:space="preserve">The </w:t>
            </w:r>
            <w:r w:rsidR="00740D48">
              <w:t>Manager</w:t>
            </w:r>
            <w:r w:rsidRPr="00367807">
              <w:t xml:space="preserve"> has reviewed the financial transactions.</w:t>
            </w:r>
          </w:p>
        </w:tc>
      </w:tr>
    </w:tbl>
    <w:p w14:paraId="733ADED2" w14:textId="77777777" w:rsidR="00367807" w:rsidRPr="00367807" w:rsidRDefault="00367807" w:rsidP="00367807"/>
    <w:p w14:paraId="2AE63B4E" w14:textId="43AEAD37" w:rsidR="003E06BE" w:rsidRDefault="007952B4" w:rsidP="003E06BE">
      <w:pPr>
        <w:pStyle w:val="Heading2"/>
      </w:pPr>
      <w:proofErr w:type="gramStart"/>
      <w:r>
        <w:t>Use-case</w:t>
      </w:r>
      <w:proofErr w:type="gramEnd"/>
      <w:r>
        <w:t xml:space="preserve">: </w:t>
      </w:r>
      <w:proofErr w:type="spellStart"/>
      <w:r w:rsidR="00740D48">
        <w:t>Manager</w:t>
      </w:r>
      <w:r w:rsidR="00367807" w:rsidRPr="00367807">
        <w:t>View</w:t>
      </w:r>
      <w:proofErr w:type="spellEnd"/>
      <w:r w:rsidR="00367807" w:rsidRPr="00367807">
        <w:t xml:space="preserve">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367807" w14:paraId="279B5284" w14:textId="77777777" w:rsidTr="00AF6CBF">
        <w:tc>
          <w:tcPr>
            <w:tcW w:w="2088" w:type="dxa"/>
          </w:tcPr>
          <w:p w14:paraId="4F4E93AC" w14:textId="77777777" w:rsidR="00367807" w:rsidRDefault="00367807" w:rsidP="00AF6CBF">
            <w:r>
              <w:t>Use case Name</w:t>
            </w:r>
          </w:p>
        </w:tc>
        <w:tc>
          <w:tcPr>
            <w:tcW w:w="7488" w:type="dxa"/>
          </w:tcPr>
          <w:p w14:paraId="14840408" w14:textId="0787684C" w:rsidR="00367807" w:rsidRDefault="00D5301E" w:rsidP="00AF6CBF">
            <w:r w:rsidRPr="00D5301E">
              <w:t>View Financial Report</w:t>
            </w:r>
          </w:p>
        </w:tc>
      </w:tr>
      <w:tr w:rsidR="00367807" w14:paraId="374BAA39" w14:textId="77777777" w:rsidTr="00AF6CBF">
        <w:tc>
          <w:tcPr>
            <w:tcW w:w="2088" w:type="dxa"/>
          </w:tcPr>
          <w:p w14:paraId="0CB960DB" w14:textId="77777777" w:rsidR="00367807" w:rsidRDefault="00367807" w:rsidP="00AF6CBF">
            <w:r>
              <w:t>Brief description</w:t>
            </w:r>
          </w:p>
        </w:tc>
        <w:tc>
          <w:tcPr>
            <w:tcW w:w="7488" w:type="dxa"/>
          </w:tcPr>
          <w:p w14:paraId="3EC56F4D" w14:textId="1C5C77E0" w:rsidR="00367807" w:rsidRDefault="00D5301E" w:rsidP="00AF6CBF">
            <w:proofErr w:type="gramStart"/>
            <w:r w:rsidRPr="00D5301E">
              <w:t>This use</w:t>
            </w:r>
            <w:proofErr w:type="gramEnd"/>
            <w:r w:rsidRPr="00D5301E">
              <w:t xml:space="preserve"> case describes how the </w:t>
            </w:r>
            <w:r w:rsidR="00740D48">
              <w:t>Manager</w:t>
            </w:r>
            <w:r w:rsidRPr="00D5301E">
              <w:t xml:space="preserve"> generates and views key financial reports.</w:t>
            </w:r>
          </w:p>
        </w:tc>
      </w:tr>
      <w:tr w:rsidR="00367807" w14:paraId="54D5ABAC" w14:textId="77777777" w:rsidTr="00AF6CBF">
        <w:tc>
          <w:tcPr>
            <w:tcW w:w="2088" w:type="dxa"/>
          </w:tcPr>
          <w:p w14:paraId="6CCE30F5" w14:textId="77777777" w:rsidR="00367807" w:rsidRDefault="00367807" w:rsidP="00AF6CBF">
            <w:r>
              <w:t>Actors</w:t>
            </w:r>
          </w:p>
        </w:tc>
        <w:tc>
          <w:tcPr>
            <w:tcW w:w="7488" w:type="dxa"/>
          </w:tcPr>
          <w:p w14:paraId="3D39288E" w14:textId="2B773522" w:rsidR="00367807" w:rsidRDefault="00740D48" w:rsidP="00AF6CBF">
            <w:r>
              <w:t>Manager</w:t>
            </w:r>
          </w:p>
        </w:tc>
      </w:tr>
      <w:tr w:rsidR="00367807" w14:paraId="20A7B21C" w14:textId="77777777" w:rsidTr="00AF6CBF">
        <w:tc>
          <w:tcPr>
            <w:tcW w:w="2088" w:type="dxa"/>
          </w:tcPr>
          <w:p w14:paraId="2427C864" w14:textId="77777777" w:rsidR="00367807" w:rsidRDefault="00367807" w:rsidP="00AF6CBF">
            <w:r>
              <w:t>Basic Flow</w:t>
            </w:r>
          </w:p>
        </w:tc>
        <w:tc>
          <w:tcPr>
            <w:tcW w:w="7488" w:type="dxa"/>
          </w:tcPr>
          <w:p w14:paraId="7A662FD4" w14:textId="48A90BB0" w:rsidR="00D5301E" w:rsidRPr="00D5301E" w:rsidRDefault="00740D48">
            <w:pPr>
              <w:pStyle w:val="ListParagraph"/>
              <w:numPr>
                <w:ilvl w:val="0"/>
                <w:numId w:val="22"/>
              </w:numPr>
              <w:spacing w:after="0"/>
            </w:pPr>
            <w:r>
              <w:t>Manager</w:t>
            </w:r>
            <w:r w:rsidR="00D5301E" w:rsidRPr="00D5301E">
              <w:t xml:space="preserve"> navigates to the "Reports" tab.</w:t>
            </w:r>
          </w:p>
          <w:p w14:paraId="3D45DBAA" w14:textId="016C3249" w:rsidR="00D5301E" w:rsidRPr="00D5301E" w:rsidRDefault="00D5301E">
            <w:pPr>
              <w:pStyle w:val="ListParagraph"/>
              <w:numPr>
                <w:ilvl w:val="0"/>
                <w:numId w:val="22"/>
              </w:numPr>
              <w:spacing w:after="0"/>
            </w:pPr>
            <w:r w:rsidRPr="00D5301E">
              <w:t>System displays a list of available reports ("Profit &amp; Loss", "Balance Sheet", "Sales by Item").</w:t>
            </w:r>
          </w:p>
          <w:p w14:paraId="3C08E824" w14:textId="59CD1B0F" w:rsidR="00D5301E" w:rsidRPr="00D5301E" w:rsidRDefault="00740D48">
            <w:pPr>
              <w:pStyle w:val="ListParagraph"/>
              <w:numPr>
                <w:ilvl w:val="0"/>
                <w:numId w:val="22"/>
              </w:numPr>
              <w:spacing w:after="0"/>
            </w:pPr>
            <w:r>
              <w:t>Manager</w:t>
            </w:r>
            <w:r w:rsidR="00D5301E" w:rsidRPr="00D5301E">
              <w:t xml:space="preserve"> clicks on "Profit &amp; Loss".</w:t>
            </w:r>
          </w:p>
          <w:p w14:paraId="3CBE8FAF" w14:textId="77781E48" w:rsidR="00D5301E" w:rsidRPr="00D5301E" w:rsidRDefault="00D5301E">
            <w:pPr>
              <w:pStyle w:val="ListParagraph"/>
              <w:numPr>
                <w:ilvl w:val="0"/>
                <w:numId w:val="22"/>
              </w:numPr>
              <w:spacing w:after="0"/>
            </w:pPr>
            <w:r w:rsidRPr="00D5301E">
              <w:t>System prompts for a date range</w:t>
            </w:r>
            <w:r>
              <w:t>.</w:t>
            </w:r>
          </w:p>
          <w:p w14:paraId="759B07E9" w14:textId="429F00E8" w:rsidR="00D5301E" w:rsidRPr="00D5301E" w:rsidRDefault="00740D48">
            <w:pPr>
              <w:pStyle w:val="ListParagraph"/>
              <w:numPr>
                <w:ilvl w:val="0"/>
                <w:numId w:val="22"/>
              </w:numPr>
              <w:spacing w:after="0"/>
            </w:pPr>
            <w:r>
              <w:t>Manager</w:t>
            </w:r>
            <w:r w:rsidR="00D5301E" w:rsidRPr="00D5301E">
              <w:t xml:space="preserve"> selects the range and clicks "Generate Report".</w:t>
            </w:r>
          </w:p>
          <w:p w14:paraId="578B5F98" w14:textId="77777777" w:rsidR="00D5301E" w:rsidRPr="00D5301E" w:rsidRDefault="00D5301E">
            <w:pPr>
              <w:pStyle w:val="ListParagraph"/>
              <w:numPr>
                <w:ilvl w:val="0"/>
                <w:numId w:val="22"/>
              </w:numPr>
              <w:spacing w:after="0"/>
            </w:pPr>
            <w:r w:rsidRPr="00D5301E">
              <w:t>System displays the Profit &amp; Loss statement for the selected period.</w:t>
            </w:r>
          </w:p>
          <w:p w14:paraId="3CE7B8C2" w14:textId="753481D8" w:rsidR="00367807" w:rsidRPr="00367807" w:rsidRDefault="00367807" w:rsidP="00D5301E">
            <w:pPr>
              <w:ind w:left="360"/>
            </w:pPr>
          </w:p>
        </w:tc>
      </w:tr>
      <w:tr w:rsidR="00367807" w14:paraId="4F0B15D5" w14:textId="77777777" w:rsidTr="00AF6CBF">
        <w:tc>
          <w:tcPr>
            <w:tcW w:w="2088" w:type="dxa"/>
          </w:tcPr>
          <w:p w14:paraId="5C68A886" w14:textId="77777777" w:rsidR="00367807" w:rsidRDefault="00367807" w:rsidP="00AF6CBF">
            <w:r>
              <w:t>Alternative Flows</w:t>
            </w:r>
          </w:p>
        </w:tc>
        <w:tc>
          <w:tcPr>
            <w:tcW w:w="7488" w:type="dxa"/>
          </w:tcPr>
          <w:p w14:paraId="55CDC3A8" w14:textId="77777777" w:rsidR="00D5301E" w:rsidRPr="00D5301E" w:rsidRDefault="00D5301E" w:rsidP="00D5301E">
            <w:r w:rsidRPr="00D5301E">
              <w:rPr>
                <w:b/>
                <w:bCs/>
              </w:rPr>
              <w:t>Alternative flow 1: Export report</w:t>
            </w:r>
          </w:p>
          <w:p w14:paraId="51D7E822" w14:textId="77777777" w:rsidR="00D5301E" w:rsidRPr="00D5301E" w:rsidRDefault="00D5301E">
            <w:pPr>
              <w:numPr>
                <w:ilvl w:val="0"/>
                <w:numId w:val="23"/>
              </w:numPr>
            </w:pPr>
            <w:r w:rsidRPr="00D5301E">
              <w:t>Follow step 6 of the basic flow.</w:t>
            </w:r>
          </w:p>
          <w:p w14:paraId="62F153F7" w14:textId="3E9A7D95" w:rsidR="00D5301E" w:rsidRPr="00D5301E" w:rsidRDefault="00740D48">
            <w:pPr>
              <w:numPr>
                <w:ilvl w:val="0"/>
                <w:numId w:val="23"/>
              </w:numPr>
            </w:pPr>
            <w:r>
              <w:t>Manager</w:t>
            </w:r>
            <w:r w:rsidR="00D5301E" w:rsidRPr="00D5301E">
              <w:t xml:space="preserve"> clicks the "Export" button.</w:t>
            </w:r>
          </w:p>
          <w:p w14:paraId="422636A4" w14:textId="11F866ED" w:rsidR="00367807" w:rsidRPr="00D5301E" w:rsidRDefault="00D5301E">
            <w:pPr>
              <w:numPr>
                <w:ilvl w:val="0"/>
                <w:numId w:val="23"/>
              </w:numPr>
            </w:pPr>
            <w:r w:rsidRPr="00D5301E">
              <w:t>System generates a PDF or CSV file of the report.</w:t>
            </w:r>
          </w:p>
        </w:tc>
      </w:tr>
      <w:tr w:rsidR="00367807" w14:paraId="39F098E0" w14:textId="77777777" w:rsidTr="00AF6CBF">
        <w:tc>
          <w:tcPr>
            <w:tcW w:w="2088" w:type="dxa"/>
          </w:tcPr>
          <w:p w14:paraId="77516790" w14:textId="77777777" w:rsidR="00367807" w:rsidRDefault="00367807" w:rsidP="00AF6CBF">
            <w:r>
              <w:t>Pre-conditions</w:t>
            </w:r>
          </w:p>
        </w:tc>
        <w:tc>
          <w:tcPr>
            <w:tcW w:w="7488" w:type="dxa"/>
          </w:tcPr>
          <w:p w14:paraId="08FF01B1" w14:textId="2581F932" w:rsidR="00367807" w:rsidRDefault="00740D48" w:rsidP="00AF6CBF">
            <w:r>
              <w:t>Manager</w:t>
            </w:r>
            <w:r w:rsidR="00D5301E" w:rsidRPr="00D5301E">
              <w:t xml:space="preserve"> is logged in. There is financial data in the system.</w:t>
            </w:r>
          </w:p>
        </w:tc>
      </w:tr>
      <w:tr w:rsidR="00367807" w14:paraId="64096B2A" w14:textId="77777777" w:rsidTr="00AF6CBF">
        <w:tc>
          <w:tcPr>
            <w:tcW w:w="2088" w:type="dxa"/>
          </w:tcPr>
          <w:p w14:paraId="5E259E58" w14:textId="77777777" w:rsidR="00367807" w:rsidRDefault="00367807" w:rsidP="00AF6CBF">
            <w:r>
              <w:t>Post-conditions</w:t>
            </w:r>
          </w:p>
        </w:tc>
        <w:tc>
          <w:tcPr>
            <w:tcW w:w="7488" w:type="dxa"/>
          </w:tcPr>
          <w:p w14:paraId="64386F0E" w14:textId="2029CD2D" w:rsidR="00367807" w:rsidRDefault="00D5301E" w:rsidP="00AF6CBF">
            <w:r w:rsidRPr="00D5301E">
              <w:t xml:space="preserve">The </w:t>
            </w:r>
            <w:r w:rsidR="00740D48">
              <w:t>Manager</w:t>
            </w:r>
            <w:r w:rsidRPr="00D5301E">
              <w:t xml:space="preserve"> has viewed or exported a financial report.</w:t>
            </w:r>
          </w:p>
        </w:tc>
      </w:tr>
    </w:tbl>
    <w:p w14:paraId="112EE687" w14:textId="77777777" w:rsidR="00367807" w:rsidRPr="00367807" w:rsidRDefault="00367807" w:rsidP="00367807"/>
    <w:p w14:paraId="5F991E1E" w14:textId="3DC2D51F" w:rsidR="003E06BE" w:rsidRDefault="007952B4" w:rsidP="003E06BE">
      <w:pPr>
        <w:pStyle w:val="Heading2"/>
      </w:pPr>
      <w:r>
        <w:t xml:space="preserve">Use-case: </w:t>
      </w:r>
      <w:proofErr w:type="spellStart"/>
      <w:r w:rsidR="00740D48">
        <w:t>Manager</w:t>
      </w:r>
      <w:r w:rsidR="00D5301E" w:rsidRPr="00D5301E">
        <w:t>Pay</w:t>
      </w:r>
      <w:proofErr w:type="spellEnd"/>
      <w:r w:rsidR="00D5301E" w:rsidRPr="00D5301E">
        <w:t xml:space="preserve"> Expense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D5301E" w14:paraId="09C4740D" w14:textId="77777777" w:rsidTr="00AF6CBF">
        <w:tc>
          <w:tcPr>
            <w:tcW w:w="2088" w:type="dxa"/>
          </w:tcPr>
          <w:p w14:paraId="210702CD" w14:textId="77777777" w:rsidR="00D5301E" w:rsidRDefault="00D5301E" w:rsidP="00AF6CBF">
            <w:r>
              <w:t>Use case Name</w:t>
            </w:r>
          </w:p>
        </w:tc>
        <w:tc>
          <w:tcPr>
            <w:tcW w:w="7488" w:type="dxa"/>
          </w:tcPr>
          <w:p w14:paraId="250346EB" w14:textId="140A3CD4" w:rsidR="00D5301E" w:rsidRDefault="00740D48" w:rsidP="00AF6CBF">
            <w:r>
              <w:t xml:space="preserve">Manager </w:t>
            </w:r>
            <w:r w:rsidR="00D5301E" w:rsidRPr="00D5301E">
              <w:t>Pay Expense</w:t>
            </w:r>
          </w:p>
        </w:tc>
      </w:tr>
      <w:tr w:rsidR="00D5301E" w14:paraId="007D3972" w14:textId="77777777" w:rsidTr="00AF6CBF">
        <w:tc>
          <w:tcPr>
            <w:tcW w:w="2088" w:type="dxa"/>
          </w:tcPr>
          <w:p w14:paraId="50A4BF8F" w14:textId="77777777" w:rsidR="00D5301E" w:rsidRDefault="00D5301E" w:rsidP="00AF6CBF">
            <w:r>
              <w:t>Brief description</w:t>
            </w:r>
          </w:p>
        </w:tc>
        <w:tc>
          <w:tcPr>
            <w:tcW w:w="7488" w:type="dxa"/>
          </w:tcPr>
          <w:p w14:paraId="5B55AA90" w14:textId="67CC3A60" w:rsidR="00D5301E" w:rsidRDefault="00D5301E" w:rsidP="00AF6CBF">
            <w:proofErr w:type="gramStart"/>
            <w:r w:rsidRPr="00D5301E">
              <w:t>This use</w:t>
            </w:r>
            <w:proofErr w:type="gramEnd"/>
            <w:r w:rsidRPr="00D5301E">
              <w:t xml:space="preserve"> case describes how the </w:t>
            </w:r>
            <w:r w:rsidR="00740D48">
              <w:t xml:space="preserve">Manager </w:t>
            </w:r>
            <w:r w:rsidRPr="00D5301E">
              <w:t xml:space="preserve">records a payment for a general business expense </w:t>
            </w:r>
            <w:r>
              <w:t xml:space="preserve">such as </w:t>
            </w:r>
            <w:r w:rsidRPr="00D5301E">
              <w:t>rent, utilities.</w:t>
            </w:r>
          </w:p>
        </w:tc>
      </w:tr>
      <w:tr w:rsidR="00D5301E" w14:paraId="435988F8" w14:textId="77777777" w:rsidTr="00AF6CBF">
        <w:tc>
          <w:tcPr>
            <w:tcW w:w="2088" w:type="dxa"/>
          </w:tcPr>
          <w:p w14:paraId="5F1189CD" w14:textId="77777777" w:rsidR="00D5301E" w:rsidRDefault="00D5301E" w:rsidP="00AF6CBF">
            <w:r>
              <w:t>Actors</w:t>
            </w:r>
          </w:p>
        </w:tc>
        <w:tc>
          <w:tcPr>
            <w:tcW w:w="7488" w:type="dxa"/>
          </w:tcPr>
          <w:p w14:paraId="3EE070F0" w14:textId="63D45655" w:rsidR="00D5301E" w:rsidRDefault="00740D48" w:rsidP="00AF6CBF">
            <w:r>
              <w:t>Manager</w:t>
            </w:r>
          </w:p>
        </w:tc>
      </w:tr>
      <w:tr w:rsidR="00D5301E" w14:paraId="6DFE277C" w14:textId="77777777" w:rsidTr="00AF6CBF">
        <w:tc>
          <w:tcPr>
            <w:tcW w:w="2088" w:type="dxa"/>
          </w:tcPr>
          <w:p w14:paraId="5CE86D81" w14:textId="77777777" w:rsidR="00D5301E" w:rsidRDefault="00D5301E" w:rsidP="00AF6CBF">
            <w:r>
              <w:t>Basic Flow</w:t>
            </w:r>
          </w:p>
        </w:tc>
        <w:tc>
          <w:tcPr>
            <w:tcW w:w="7488" w:type="dxa"/>
          </w:tcPr>
          <w:p w14:paraId="320C9551" w14:textId="10C4D34F" w:rsidR="00D5301E" w:rsidRPr="00D5301E" w:rsidRDefault="00740D48">
            <w:pPr>
              <w:pStyle w:val="ListParagraph"/>
              <w:numPr>
                <w:ilvl w:val="0"/>
                <w:numId w:val="24"/>
              </w:numPr>
              <w:spacing w:after="0"/>
            </w:pPr>
            <w:r>
              <w:t>Manager</w:t>
            </w:r>
            <w:r w:rsidR="00D5301E" w:rsidRPr="00D5301E">
              <w:t xml:space="preserve"> navigates to the "Expenses" tab.</w:t>
            </w:r>
          </w:p>
          <w:p w14:paraId="27C92276" w14:textId="00EC8474" w:rsidR="00D5301E" w:rsidRPr="00D5301E" w:rsidRDefault="00740D48">
            <w:pPr>
              <w:pStyle w:val="ListParagraph"/>
              <w:numPr>
                <w:ilvl w:val="0"/>
                <w:numId w:val="24"/>
              </w:numPr>
              <w:spacing w:after="0"/>
            </w:pPr>
            <w:r>
              <w:t>Manager</w:t>
            </w:r>
            <w:r w:rsidR="00D5301E" w:rsidRPr="00D5301E">
              <w:t xml:space="preserve"> clicks "New Expense".</w:t>
            </w:r>
          </w:p>
          <w:p w14:paraId="6A3BE121" w14:textId="77777777" w:rsidR="00D5301E" w:rsidRPr="00D5301E" w:rsidRDefault="00D5301E">
            <w:pPr>
              <w:pStyle w:val="ListParagraph"/>
              <w:numPr>
                <w:ilvl w:val="0"/>
                <w:numId w:val="24"/>
              </w:numPr>
              <w:spacing w:after="0"/>
            </w:pPr>
            <w:r w:rsidRPr="00D5301E">
              <w:lastRenderedPageBreak/>
              <w:t>System displays a form.</w:t>
            </w:r>
          </w:p>
          <w:p w14:paraId="1638AE25" w14:textId="3CEAE002" w:rsidR="00D5301E" w:rsidRPr="00D5301E" w:rsidRDefault="00740D48">
            <w:pPr>
              <w:pStyle w:val="ListParagraph"/>
              <w:numPr>
                <w:ilvl w:val="0"/>
                <w:numId w:val="24"/>
              </w:numPr>
              <w:spacing w:after="0"/>
            </w:pPr>
            <w:r>
              <w:t>Manager</w:t>
            </w:r>
            <w:r w:rsidR="00D5301E" w:rsidRPr="00D5301E">
              <w:t xml:space="preserve"> enters the payment date, amount, and payee (e.g., "Power Company").</w:t>
            </w:r>
          </w:p>
          <w:p w14:paraId="177D7E49" w14:textId="3B6A6C13" w:rsidR="00D5301E" w:rsidRPr="00D5301E" w:rsidRDefault="00740D48">
            <w:pPr>
              <w:pStyle w:val="ListParagraph"/>
              <w:numPr>
                <w:ilvl w:val="0"/>
                <w:numId w:val="24"/>
              </w:numPr>
              <w:spacing w:after="0"/>
            </w:pPr>
            <w:r>
              <w:t>Manager</w:t>
            </w:r>
            <w:r w:rsidR="00D5301E" w:rsidRPr="00D5301E">
              <w:t xml:space="preserve"> selects the Expense Account (e.g., "Utilities Expense").</w:t>
            </w:r>
          </w:p>
          <w:p w14:paraId="44627CE1" w14:textId="10EFBC8F" w:rsidR="00D5301E" w:rsidRPr="00D5301E" w:rsidRDefault="00740D48">
            <w:pPr>
              <w:pStyle w:val="ListParagraph"/>
              <w:numPr>
                <w:ilvl w:val="0"/>
                <w:numId w:val="24"/>
              </w:numPr>
              <w:spacing w:after="0"/>
            </w:pPr>
            <w:r>
              <w:t>Manager</w:t>
            </w:r>
            <w:r w:rsidR="00D5301E" w:rsidRPr="00D5301E">
              <w:t xml:space="preserve"> selects the Payment Account (e.g., "Main Bank Account").</w:t>
            </w:r>
          </w:p>
          <w:p w14:paraId="115D8CB9" w14:textId="18A01B8B" w:rsidR="00D5301E" w:rsidRPr="00D5301E" w:rsidRDefault="00740D48">
            <w:pPr>
              <w:pStyle w:val="ListParagraph"/>
              <w:numPr>
                <w:ilvl w:val="0"/>
                <w:numId w:val="24"/>
              </w:numPr>
              <w:spacing w:after="0"/>
            </w:pPr>
            <w:r>
              <w:t>Manager</w:t>
            </w:r>
            <w:r w:rsidR="00D5301E" w:rsidRPr="00D5301E">
              <w:t xml:space="preserve"> clicks "Save".</w:t>
            </w:r>
          </w:p>
          <w:p w14:paraId="4CEC4589" w14:textId="77777777" w:rsidR="00D5301E" w:rsidRPr="00D5301E" w:rsidRDefault="00D5301E">
            <w:pPr>
              <w:pStyle w:val="ListParagraph"/>
              <w:numPr>
                <w:ilvl w:val="0"/>
                <w:numId w:val="24"/>
              </w:numPr>
              <w:spacing w:after="0"/>
            </w:pPr>
            <w:r w:rsidRPr="00D5301E">
              <w:t>System adds entries to the ledger (e.g., Debit Utilities Expense, Credit Main Bank Account).</w:t>
            </w:r>
          </w:p>
          <w:p w14:paraId="1918F866" w14:textId="77777777" w:rsidR="00D5301E" w:rsidRPr="00367807" w:rsidRDefault="00D5301E" w:rsidP="00AF6CBF">
            <w:pPr>
              <w:ind w:left="360"/>
            </w:pPr>
          </w:p>
        </w:tc>
      </w:tr>
      <w:tr w:rsidR="00D5301E" w14:paraId="0F1C47FA" w14:textId="77777777" w:rsidTr="00AF6CBF">
        <w:tc>
          <w:tcPr>
            <w:tcW w:w="2088" w:type="dxa"/>
          </w:tcPr>
          <w:p w14:paraId="4A3DB65C" w14:textId="77777777" w:rsidR="00D5301E" w:rsidRDefault="00D5301E" w:rsidP="00AF6CBF">
            <w:r>
              <w:lastRenderedPageBreak/>
              <w:t>Alternative Flows</w:t>
            </w:r>
          </w:p>
        </w:tc>
        <w:tc>
          <w:tcPr>
            <w:tcW w:w="7488" w:type="dxa"/>
          </w:tcPr>
          <w:p w14:paraId="55754671" w14:textId="1909E0B8" w:rsidR="00D5301E" w:rsidRPr="00D5301E" w:rsidRDefault="00D5301E" w:rsidP="00D5301E">
            <w:r>
              <w:t>none</w:t>
            </w:r>
          </w:p>
        </w:tc>
      </w:tr>
      <w:tr w:rsidR="00D5301E" w14:paraId="0A7FDC4A" w14:textId="77777777" w:rsidTr="00AF6CBF">
        <w:tc>
          <w:tcPr>
            <w:tcW w:w="2088" w:type="dxa"/>
          </w:tcPr>
          <w:p w14:paraId="4B01FD03" w14:textId="77777777" w:rsidR="00D5301E" w:rsidRDefault="00D5301E" w:rsidP="00AF6CBF">
            <w:r>
              <w:t>Pre-conditions</w:t>
            </w:r>
          </w:p>
        </w:tc>
        <w:tc>
          <w:tcPr>
            <w:tcW w:w="7488" w:type="dxa"/>
          </w:tcPr>
          <w:p w14:paraId="265448F6" w14:textId="21D18051" w:rsidR="00D5301E" w:rsidRDefault="00740D48" w:rsidP="00AF6CBF">
            <w:r>
              <w:t>Manager</w:t>
            </w:r>
            <w:r w:rsidR="00D5301E" w:rsidRPr="00D5301E">
              <w:t xml:space="preserve"> is logged in. The Chart of Accounts (including expense accounts) is set up.</w:t>
            </w:r>
          </w:p>
        </w:tc>
      </w:tr>
      <w:tr w:rsidR="00D5301E" w14:paraId="651CC7BA" w14:textId="77777777" w:rsidTr="00AF6CBF">
        <w:tc>
          <w:tcPr>
            <w:tcW w:w="2088" w:type="dxa"/>
          </w:tcPr>
          <w:p w14:paraId="6632AAF8" w14:textId="77777777" w:rsidR="00D5301E" w:rsidRDefault="00D5301E" w:rsidP="00AF6CBF">
            <w:r>
              <w:t>Post-conditions</w:t>
            </w:r>
          </w:p>
        </w:tc>
        <w:tc>
          <w:tcPr>
            <w:tcW w:w="7488" w:type="dxa"/>
          </w:tcPr>
          <w:p w14:paraId="40D5CCC0" w14:textId="0FB4F906" w:rsidR="00D5301E" w:rsidRDefault="00D5301E" w:rsidP="00AF6CBF">
            <w:r w:rsidRPr="00D5301E">
              <w:t>The expense is recorded, and the ledger is updated.</w:t>
            </w:r>
          </w:p>
        </w:tc>
      </w:tr>
    </w:tbl>
    <w:p w14:paraId="1352D918" w14:textId="77777777" w:rsidR="00D5301E" w:rsidRPr="00D5301E" w:rsidRDefault="00D5301E" w:rsidP="00D5301E"/>
    <w:p w14:paraId="31E4C471" w14:textId="70B6CF14" w:rsidR="003E06BE" w:rsidRDefault="007952B4" w:rsidP="003E06BE">
      <w:pPr>
        <w:pStyle w:val="Heading2"/>
      </w:pPr>
      <w:r>
        <w:t xml:space="preserve">Use-case: </w:t>
      </w:r>
      <w:r w:rsidR="00740D48">
        <w:t xml:space="preserve">Manager </w:t>
      </w:r>
      <w:r w:rsidR="00D5301E" w:rsidRPr="00D5301E">
        <w:t>Edit Goods (Batch) 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D5301E" w14:paraId="0AB25351" w14:textId="77777777" w:rsidTr="00AF6CBF">
        <w:tc>
          <w:tcPr>
            <w:tcW w:w="2088" w:type="dxa"/>
          </w:tcPr>
          <w:p w14:paraId="744C746A" w14:textId="77777777" w:rsidR="00D5301E" w:rsidRDefault="00D5301E" w:rsidP="00AF6CBF">
            <w:r>
              <w:t>Use case Name</w:t>
            </w:r>
          </w:p>
        </w:tc>
        <w:tc>
          <w:tcPr>
            <w:tcW w:w="7488" w:type="dxa"/>
          </w:tcPr>
          <w:p w14:paraId="341AFEEB" w14:textId="30333444" w:rsidR="00D5301E" w:rsidRDefault="00740D48" w:rsidP="00AF6CBF">
            <w:r>
              <w:t xml:space="preserve">Manager </w:t>
            </w:r>
            <w:r w:rsidR="00D5301E" w:rsidRPr="00D5301E">
              <w:t>Edit Goods (Batch) Info</w:t>
            </w:r>
          </w:p>
        </w:tc>
      </w:tr>
      <w:tr w:rsidR="00D5301E" w14:paraId="1DCCD530" w14:textId="77777777" w:rsidTr="00AF6CBF">
        <w:tc>
          <w:tcPr>
            <w:tcW w:w="2088" w:type="dxa"/>
          </w:tcPr>
          <w:p w14:paraId="76330B03" w14:textId="77777777" w:rsidR="00D5301E" w:rsidRDefault="00D5301E" w:rsidP="00AF6CBF">
            <w:r>
              <w:t>Brief description</w:t>
            </w:r>
          </w:p>
        </w:tc>
        <w:tc>
          <w:tcPr>
            <w:tcW w:w="7488" w:type="dxa"/>
          </w:tcPr>
          <w:p w14:paraId="1F3A61F6" w14:textId="7B7C758E" w:rsidR="00D5301E" w:rsidRDefault="00D5301E" w:rsidP="00AF6CBF">
            <w:proofErr w:type="gramStart"/>
            <w:r w:rsidRPr="00D5301E">
              <w:t>This use</w:t>
            </w:r>
            <w:proofErr w:type="gramEnd"/>
            <w:r w:rsidRPr="00D5301E">
              <w:t xml:space="preserve"> case describes how the </w:t>
            </w:r>
            <w:r w:rsidR="00740D48">
              <w:t xml:space="preserve">Manager </w:t>
            </w:r>
            <w:r w:rsidRPr="00D5301E">
              <w:t>updates information for an existing product or a specific batch.</w:t>
            </w:r>
          </w:p>
        </w:tc>
      </w:tr>
      <w:tr w:rsidR="00D5301E" w14:paraId="783CB4B0" w14:textId="77777777" w:rsidTr="00AF6CBF">
        <w:tc>
          <w:tcPr>
            <w:tcW w:w="2088" w:type="dxa"/>
          </w:tcPr>
          <w:p w14:paraId="561B5C77" w14:textId="77777777" w:rsidR="00D5301E" w:rsidRDefault="00D5301E" w:rsidP="00AF6CBF">
            <w:r>
              <w:t>Actors</w:t>
            </w:r>
          </w:p>
        </w:tc>
        <w:tc>
          <w:tcPr>
            <w:tcW w:w="7488" w:type="dxa"/>
          </w:tcPr>
          <w:p w14:paraId="72B72CC0" w14:textId="0996A664" w:rsidR="00D5301E" w:rsidRDefault="00740D48" w:rsidP="00AF6CBF">
            <w:r>
              <w:t>Manager</w:t>
            </w:r>
          </w:p>
        </w:tc>
      </w:tr>
      <w:tr w:rsidR="00D5301E" w14:paraId="6DDA745B" w14:textId="77777777" w:rsidTr="00AF6CBF">
        <w:tc>
          <w:tcPr>
            <w:tcW w:w="2088" w:type="dxa"/>
          </w:tcPr>
          <w:p w14:paraId="4BECB65A" w14:textId="77777777" w:rsidR="00D5301E" w:rsidRDefault="00D5301E" w:rsidP="00AF6CBF">
            <w:r>
              <w:t>Basic Flow</w:t>
            </w:r>
          </w:p>
        </w:tc>
        <w:tc>
          <w:tcPr>
            <w:tcW w:w="7488" w:type="dxa"/>
          </w:tcPr>
          <w:p w14:paraId="5DDD3030" w14:textId="2CB99A9A" w:rsidR="00D5301E" w:rsidRPr="00D5301E" w:rsidRDefault="00740D48"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t>Manager</w:t>
            </w:r>
            <w:r w:rsidR="00D5301E" w:rsidRPr="00D5301E">
              <w:t xml:space="preserve"> navigates to the "Inventory" tab.</w:t>
            </w:r>
          </w:p>
          <w:p w14:paraId="098E8266" w14:textId="52E3E0F4" w:rsidR="00D5301E" w:rsidRPr="00D5301E" w:rsidRDefault="00740D48"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t>Manager</w:t>
            </w:r>
            <w:r w:rsidR="00D5301E" w:rsidRPr="00D5301E">
              <w:t xml:space="preserve"> searches for and clicks on the product to edit.</w:t>
            </w:r>
          </w:p>
          <w:p w14:paraId="3B2D382E" w14:textId="77777777" w:rsidR="00D5301E" w:rsidRPr="00D5301E" w:rsidRDefault="00D5301E">
            <w:pPr>
              <w:pStyle w:val="ListParagraph"/>
              <w:numPr>
                <w:ilvl w:val="0"/>
                <w:numId w:val="25"/>
              </w:numPr>
              <w:spacing w:after="0"/>
            </w:pPr>
            <w:r w:rsidRPr="00D5301E">
              <w:t>System displays the "Product Details" page.</w:t>
            </w:r>
          </w:p>
          <w:p w14:paraId="50D10E3B" w14:textId="4677FB8F" w:rsidR="00D5301E" w:rsidRPr="00D5301E" w:rsidRDefault="00740D48"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t>Manager</w:t>
            </w:r>
            <w:r w:rsidR="00D5301E" w:rsidRPr="00D5301E">
              <w:t xml:space="preserve"> clicks the "Edit" button.</w:t>
            </w:r>
          </w:p>
          <w:p w14:paraId="7F1BDF3F" w14:textId="77777777" w:rsidR="00D5301E" w:rsidRPr="00D5301E" w:rsidRDefault="00D5301E">
            <w:pPr>
              <w:pStyle w:val="ListParagraph"/>
              <w:numPr>
                <w:ilvl w:val="0"/>
                <w:numId w:val="25"/>
              </w:numPr>
              <w:spacing w:after="0"/>
            </w:pPr>
            <w:r w:rsidRPr="00D5301E">
              <w:t>System makes the fields (like "Name", "Sale Price", "SKU") editable.</w:t>
            </w:r>
          </w:p>
          <w:p w14:paraId="6B5070B7" w14:textId="394D44D5" w:rsidR="00D5301E" w:rsidRPr="00D5301E" w:rsidRDefault="00740D48"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t>Manager</w:t>
            </w:r>
            <w:r w:rsidR="00D5301E" w:rsidRPr="00D5301E">
              <w:t xml:space="preserve"> updates the "Sale Price".</w:t>
            </w:r>
          </w:p>
          <w:p w14:paraId="08010E00" w14:textId="64FF24CE" w:rsidR="00D5301E" w:rsidRPr="00D5301E" w:rsidRDefault="00740D48"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t>Manager</w:t>
            </w:r>
            <w:r w:rsidR="00D5301E" w:rsidRPr="00D5301E">
              <w:t xml:space="preserve"> clicks "Save".</w:t>
            </w:r>
          </w:p>
          <w:p w14:paraId="2B82D0AC" w14:textId="77777777" w:rsidR="00D5301E" w:rsidRPr="00D5301E" w:rsidRDefault="00D5301E">
            <w:pPr>
              <w:pStyle w:val="ListParagraph"/>
              <w:numPr>
                <w:ilvl w:val="0"/>
                <w:numId w:val="25"/>
              </w:numPr>
              <w:spacing w:after="0"/>
            </w:pPr>
            <w:r w:rsidRPr="00D5301E">
              <w:t>System updates the product information for all future transactions.</w:t>
            </w:r>
          </w:p>
          <w:p w14:paraId="10AA3C5D" w14:textId="77777777" w:rsidR="00D5301E" w:rsidRPr="00367807" w:rsidRDefault="00D5301E" w:rsidP="00AF6CBF">
            <w:pPr>
              <w:ind w:left="360"/>
            </w:pPr>
          </w:p>
        </w:tc>
      </w:tr>
      <w:tr w:rsidR="00D5301E" w14:paraId="5AE1CD83" w14:textId="77777777" w:rsidTr="00AF6CBF">
        <w:tc>
          <w:tcPr>
            <w:tcW w:w="2088" w:type="dxa"/>
          </w:tcPr>
          <w:p w14:paraId="70AEA637" w14:textId="77777777" w:rsidR="00D5301E" w:rsidRDefault="00D5301E" w:rsidP="00AF6CBF">
            <w:r>
              <w:t>Alternative Flows</w:t>
            </w:r>
          </w:p>
        </w:tc>
        <w:tc>
          <w:tcPr>
            <w:tcW w:w="7488" w:type="dxa"/>
          </w:tcPr>
          <w:p w14:paraId="56DCCF40" w14:textId="77777777" w:rsidR="00D5301E" w:rsidRPr="00D5301E" w:rsidRDefault="00D5301E" w:rsidP="00D5301E">
            <w:r w:rsidRPr="00D5301E">
              <w:rPr>
                <w:b/>
                <w:bCs/>
              </w:rPr>
              <w:t>Alternative flow 1: Edit specific batch info</w:t>
            </w:r>
          </w:p>
          <w:p w14:paraId="7007B8D7" w14:textId="49DDECCC" w:rsidR="00D5301E" w:rsidRPr="00D5301E" w:rsidRDefault="00D5301E">
            <w:pPr>
              <w:numPr>
                <w:ilvl w:val="0"/>
                <w:numId w:val="26"/>
              </w:numPr>
            </w:pPr>
            <w:r w:rsidRPr="00D5301E">
              <w:t>Follow</w:t>
            </w:r>
            <w:r>
              <w:t xml:space="preserve"> up to</w:t>
            </w:r>
            <w:r w:rsidRPr="00D5301E">
              <w:t xml:space="preserve"> step </w:t>
            </w:r>
            <w:r>
              <w:t>#</w:t>
            </w:r>
            <w:r w:rsidRPr="00D5301E">
              <w:t>3 of the basic flow.</w:t>
            </w:r>
          </w:p>
          <w:p w14:paraId="734B1434" w14:textId="0208636E" w:rsidR="00D5301E" w:rsidRPr="00D5301E" w:rsidRDefault="00740D48">
            <w:pPr>
              <w:numPr>
                <w:ilvl w:val="0"/>
                <w:numId w:val="26"/>
              </w:numPr>
            </w:pPr>
            <w:r>
              <w:t>Manager</w:t>
            </w:r>
            <w:r w:rsidR="00D5301E" w:rsidRPr="00D5301E">
              <w:t xml:space="preserve"> scrolls to the "Batches" section on the Product Details page.</w:t>
            </w:r>
          </w:p>
          <w:p w14:paraId="2252F1B9" w14:textId="71ABD95B" w:rsidR="00D5301E" w:rsidRPr="00D5301E" w:rsidRDefault="00740D48">
            <w:pPr>
              <w:numPr>
                <w:ilvl w:val="0"/>
                <w:numId w:val="26"/>
              </w:numPr>
            </w:pPr>
            <w:r>
              <w:t>Manager</w:t>
            </w:r>
            <w:r w:rsidR="00D5301E" w:rsidRPr="00D5301E">
              <w:t xml:space="preserve"> clicks "Edit" on a specific batch.</w:t>
            </w:r>
          </w:p>
          <w:p w14:paraId="63101029" w14:textId="6ED34B9A" w:rsidR="00D5301E" w:rsidRPr="00D5301E" w:rsidRDefault="00740D48">
            <w:pPr>
              <w:numPr>
                <w:ilvl w:val="0"/>
                <w:numId w:val="26"/>
              </w:numPr>
            </w:pPr>
            <w:r>
              <w:t>Manager</w:t>
            </w:r>
            <w:r w:rsidR="00D5301E" w:rsidRPr="00D5301E">
              <w:t xml:space="preserve"> updates the "Expiry Date" for that batch.</w:t>
            </w:r>
          </w:p>
          <w:p w14:paraId="7A48D972" w14:textId="49734A3D" w:rsidR="00D5301E" w:rsidRPr="00D5301E" w:rsidRDefault="00740D48">
            <w:pPr>
              <w:numPr>
                <w:ilvl w:val="0"/>
                <w:numId w:val="26"/>
              </w:numPr>
            </w:pPr>
            <w:r>
              <w:t>Manager</w:t>
            </w:r>
            <w:r w:rsidR="00D5301E" w:rsidRPr="00D5301E">
              <w:t xml:space="preserve"> clicks "Save".</w:t>
            </w:r>
          </w:p>
          <w:p w14:paraId="57CAE179" w14:textId="77777777" w:rsidR="00D5301E" w:rsidRPr="00D5301E" w:rsidRDefault="00D5301E">
            <w:pPr>
              <w:numPr>
                <w:ilvl w:val="0"/>
                <w:numId w:val="26"/>
              </w:numPr>
            </w:pPr>
            <w:r w:rsidRPr="00D5301E">
              <w:t>System updates the info for only that specific batch.</w:t>
            </w:r>
          </w:p>
          <w:p w14:paraId="772B8031" w14:textId="0667CAD4" w:rsidR="00D5301E" w:rsidRPr="00D5301E" w:rsidRDefault="00D5301E" w:rsidP="00AF6CBF"/>
        </w:tc>
      </w:tr>
      <w:tr w:rsidR="00D5301E" w14:paraId="42B4C920" w14:textId="77777777" w:rsidTr="00AF6CBF">
        <w:tc>
          <w:tcPr>
            <w:tcW w:w="2088" w:type="dxa"/>
          </w:tcPr>
          <w:p w14:paraId="23960238" w14:textId="77777777" w:rsidR="00D5301E" w:rsidRDefault="00D5301E" w:rsidP="00AF6CBF">
            <w:r>
              <w:t>Pre-conditions</w:t>
            </w:r>
          </w:p>
        </w:tc>
        <w:tc>
          <w:tcPr>
            <w:tcW w:w="7488" w:type="dxa"/>
          </w:tcPr>
          <w:p w14:paraId="4CDFD9D6" w14:textId="35104FBC" w:rsidR="00D5301E" w:rsidRDefault="00740D48" w:rsidP="00AF6CBF">
            <w:r>
              <w:t>Manager</w:t>
            </w:r>
            <w:r w:rsidR="00D5301E" w:rsidRPr="00D5301E">
              <w:t xml:space="preserve"> is logged in. The product or batch exists in the system.</w:t>
            </w:r>
          </w:p>
        </w:tc>
      </w:tr>
      <w:tr w:rsidR="00D5301E" w14:paraId="08F41DA1" w14:textId="77777777" w:rsidTr="00AF6CBF">
        <w:tc>
          <w:tcPr>
            <w:tcW w:w="2088" w:type="dxa"/>
          </w:tcPr>
          <w:p w14:paraId="2C94970F" w14:textId="77777777" w:rsidR="00D5301E" w:rsidRDefault="00D5301E" w:rsidP="00AF6CBF">
            <w:r>
              <w:t>Post-conditions</w:t>
            </w:r>
          </w:p>
        </w:tc>
        <w:tc>
          <w:tcPr>
            <w:tcW w:w="7488" w:type="dxa"/>
          </w:tcPr>
          <w:p w14:paraId="5B73EA65" w14:textId="5DAFC1C9" w:rsidR="00D5301E" w:rsidRDefault="00D5301E" w:rsidP="00AF6CBF">
            <w:r w:rsidRPr="00D5301E">
              <w:t>The information for the product or batch is updated.</w:t>
            </w:r>
          </w:p>
        </w:tc>
      </w:tr>
    </w:tbl>
    <w:p w14:paraId="4E4295C0" w14:textId="77777777" w:rsidR="00D5301E" w:rsidRPr="00D5301E" w:rsidRDefault="00D5301E" w:rsidP="00D5301E"/>
    <w:p w14:paraId="601747B7" w14:textId="4BE21115" w:rsidR="003E06BE" w:rsidRDefault="007952B4" w:rsidP="003E06BE">
      <w:pPr>
        <w:pStyle w:val="Heading2"/>
      </w:pPr>
      <w:r>
        <w:t xml:space="preserve">Use-case: </w:t>
      </w:r>
      <w:r w:rsidR="00A925BB">
        <w:t>Owner</w:t>
      </w:r>
      <w:r w:rsidR="00D5301E" w:rsidRPr="00D5301E">
        <w:t xml:space="preserve"> Register New Account for Other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D5301E" w14:paraId="07D97732" w14:textId="77777777" w:rsidTr="00AF6CBF">
        <w:tc>
          <w:tcPr>
            <w:tcW w:w="2088" w:type="dxa"/>
          </w:tcPr>
          <w:p w14:paraId="736492AD" w14:textId="77777777" w:rsidR="00D5301E" w:rsidRDefault="00D5301E" w:rsidP="00AF6CBF">
            <w:r>
              <w:t>Use case Name</w:t>
            </w:r>
          </w:p>
        </w:tc>
        <w:tc>
          <w:tcPr>
            <w:tcW w:w="7488" w:type="dxa"/>
          </w:tcPr>
          <w:p w14:paraId="745BFBD8" w14:textId="36B0037B" w:rsidR="00D5301E" w:rsidRDefault="00A925BB" w:rsidP="00AF6CBF">
            <w:r>
              <w:t>Owner</w:t>
            </w:r>
            <w:r w:rsidR="00D5301E" w:rsidRPr="00D5301E">
              <w:t xml:space="preserve"> Register New Account for Other Roles</w:t>
            </w:r>
          </w:p>
        </w:tc>
      </w:tr>
      <w:tr w:rsidR="00D5301E" w14:paraId="59B7CD05" w14:textId="77777777" w:rsidTr="00AF6CBF">
        <w:tc>
          <w:tcPr>
            <w:tcW w:w="2088" w:type="dxa"/>
          </w:tcPr>
          <w:p w14:paraId="3CBE7808" w14:textId="77777777" w:rsidR="00D5301E" w:rsidRDefault="00D5301E" w:rsidP="00AF6CBF">
            <w:r>
              <w:t>Brief description</w:t>
            </w:r>
          </w:p>
        </w:tc>
        <w:tc>
          <w:tcPr>
            <w:tcW w:w="7488" w:type="dxa"/>
          </w:tcPr>
          <w:p w14:paraId="720F8D97" w14:textId="460F1C7D" w:rsidR="00D5301E" w:rsidRDefault="00D5301E" w:rsidP="00AF6CBF">
            <w:r w:rsidRPr="00D5301E">
              <w:t xml:space="preserve">This use case describes how the </w:t>
            </w:r>
            <w:r w:rsidR="00A925BB">
              <w:t>Owner</w:t>
            </w:r>
            <w:r w:rsidR="00A925BB" w:rsidRPr="00D5301E">
              <w:t xml:space="preserve"> </w:t>
            </w:r>
            <w:r w:rsidRPr="00D5301E">
              <w:t xml:space="preserve">creates a new user account </w:t>
            </w:r>
            <w:r>
              <w:t>(such as</w:t>
            </w:r>
            <w:r w:rsidRPr="00D5301E">
              <w:t xml:space="preserve"> for a new Cashier).</w:t>
            </w:r>
          </w:p>
        </w:tc>
      </w:tr>
      <w:tr w:rsidR="00D5301E" w14:paraId="57E51C80" w14:textId="77777777" w:rsidTr="00AF6CBF">
        <w:tc>
          <w:tcPr>
            <w:tcW w:w="2088" w:type="dxa"/>
          </w:tcPr>
          <w:p w14:paraId="7B4119B2" w14:textId="77777777" w:rsidR="00D5301E" w:rsidRDefault="00D5301E" w:rsidP="00AF6CBF">
            <w:r>
              <w:lastRenderedPageBreak/>
              <w:t>Actors</w:t>
            </w:r>
          </w:p>
        </w:tc>
        <w:tc>
          <w:tcPr>
            <w:tcW w:w="7488" w:type="dxa"/>
          </w:tcPr>
          <w:p w14:paraId="0B83BC8D" w14:textId="53D4197F" w:rsidR="00D5301E" w:rsidRDefault="0042006D" w:rsidP="00AF6CBF">
            <w:r>
              <w:t>Owner</w:t>
            </w:r>
          </w:p>
        </w:tc>
      </w:tr>
      <w:tr w:rsidR="00D5301E" w14:paraId="20F8DC75" w14:textId="77777777" w:rsidTr="00AF6CBF">
        <w:tc>
          <w:tcPr>
            <w:tcW w:w="2088" w:type="dxa"/>
          </w:tcPr>
          <w:p w14:paraId="0B834BF2" w14:textId="77777777" w:rsidR="00D5301E" w:rsidRDefault="00D5301E" w:rsidP="00AF6CBF">
            <w:r>
              <w:t>Basic Flow</w:t>
            </w:r>
          </w:p>
        </w:tc>
        <w:tc>
          <w:tcPr>
            <w:tcW w:w="7488" w:type="dxa"/>
          </w:tcPr>
          <w:p w14:paraId="75B54C7E" w14:textId="2B98EB39" w:rsidR="00D5301E" w:rsidRPr="00D5301E" w:rsidRDefault="00740D48">
            <w:pPr>
              <w:pStyle w:val="ListParagraph"/>
              <w:numPr>
                <w:ilvl w:val="0"/>
                <w:numId w:val="27"/>
              </w:numPr>
              <w:spacing w:after="0"/>
            </w:pPr>
            <w:r>
              <w:t>Owner</w:t>
            </w:r>
            <w:r w:rsidRPr="00D5301E">
              <w:t xml:space="preserve"> </w:t>
            </w:r>
            <w:r w:rsidR="00D5301E" w:rsidRPr="00D5301E">
              <w:t>navigates to "Settings" -&gt; "User Management".</w:t>
            </w:r>
          </w:p>
          <w:p w14:paraId="474467CC" w14:textId="5611C4A1" w:rsidR="00D5301E" w:rsidRPr="00D5301E" w:rsidRDefault="00740D48">
            <w:pPr>
              <w:pStyle w:val="ListParagraph"/>
              <w:numPr>
                <w:ilvl w:val="0"/>
                <w:numId w:val="27"/>
              </w:numPr>
              <w:spacing w:after="0"/>
            </w:pPr>
            <w:r>
              <w:t>Owner</w:t>
            </w:r>
            <w:r w:rsidRPr="00D5301E">
              <w:t xml:space="preserve"> </w:t>
            </w:r>
            <w:r w:rsidR="00D5301E" w:rsidRPr="00D5301E">
              <w:t>clicks "Add New User".</w:t>
            </w:r>
          </w:p>
          <w:p w14:paraId="264ED7D9" w14:textId="77777777" w:rsidR="00D5301E" w:rsidRPr="00D5301E" w:rsidRDefault="00D5301E">
            <w:pPr>
              <w:pStyle w:val="ListParagraph"/>
              <w:numPr>
                <w:ilvl w:val="0"/>
                <w:numId w:val="27"/>
              </w:numPr>
              <w:spacing w:after="0"/>
            </w:pPr>
            <w:r w:rsidRPr="00D5301E">
              <w:t>System displays a user creation form.</w:t>
            </w:r>
          </w:p>
          <w:p w14:paraId="39BB7866" w14:textId="49D44D3C" w:rsidR="00D5301E" w:rsidRPr="00D5301E" w:rsidRDefault="00740D48">
            <w:pPr>
              <w:pStyle w:val="ListParagraph"/>
              <w:numPr>
                <w:ilvl w:val="0"/>
                <w:numId w:val="27"/>
              </w:numPr>
              <w:spacing w:after="0"/>
            </w:pPr>
            <w:r>
              <w:t>Owner</w:t>
            </w:r>
            <w:r w:rsidRPr="00D5301E">
              <w:t xml:space="preserve"> </w:t>
            </w:r>
            <w:r w:rsidR="00D5301E" w:rsidRPr="00D5301E">
              <w:t>enters the new user's name, email, and a temporary password.</w:t>
            </w:r>
          </w:p>
          <w:p w14:paraId="6806AF5A" w14:textId="0DFD4C75" w:rsidR="00D5301E" w:rsidRPr="00D5301E" w:rsidRDefault="00740D48">
            <w:pPr>
              <w:pStyle w:val="ListParagraph"/>
              <w:numPr>
                <w:ilvl w:val="0"/>
                <w:numId w:val="27"/>
              </w:numPr>
              <w:spacing w:after="0"/>
            </w:pPr>
            <w:r>
              <w:t>Owner</w:t>
            </w:r>
            <w:r w:rsidRPr="00D5301E">
              <w:t xml:space="preserve"> </w:t>
            </w:r>
            <w:r w:rsidR="00D5301E" w:rsidRPr="00D5301E">
              <w:t xml:space="preserve">selects a "Role" from a dropdown list </w:t>
            </w:r>
            <w:proofErr w:type="gramStart"/>
            <w:r w:rsidR="00D5301E" w:rsidRPr="00D5301E">
              <w:t>( "</w:t>
            </w:r>
            <w:proofErr w:type="gramEnd"/>
            <w:r w:rsidR="00D5301E" w:rsidRPr="00D5301E">
              <w:t>Cashier").</w:t>
            </w:r>
          </w:p>
          <w:p w14:paraId="638208C7" w14:textId="3E1370A3" w:rsidR="00D5301E" w:rsidRPr="00D5301E" w:rsidRDefault="00740D48">
            <w:pPr>
              <w:pStyle w:val="ListParagraph"/>
              <w:numPr>
                <w:ilvl w:val="0"/>
                <w:numId w:val="27"/>
              </w:numPr>
              <w:spacing w:after="0"/>
            </w:pPr>
            <w:r>
              <w:t>Owner</w:t>
            </w:r>
            <w:r w:rsidRPr="00D5301E">
              <w:t xml:space="preserve"> </w:t>
            </w:r>
            <w:r w:rsidR="00D5301E" w:rsidRPr="00D5301E">
              <w:t>clicks "Create User".</w:t>
            </w:r>
          </w:p>
          <w:p w14:paraId="0E97A884" w14:textId="0CA78291" w:rsidR="00D5301E" w:rsidRPr="00D5301E" w:rsidRDefault="00D5301E">
            <w:pPr>
              <w:pStyle w:val="ListParagraph"/>
              <w:numPr>
                <w:ilvl w:val="0"/>
                <w:numId w:val="27"/>
              </w:numPr>
              <w:spacing w:after="0"/>
            </w:pPr>
            <w:r w:rsidRPr="00D5301E">
              <w:t xml:space="preserve">System creates </w:t>
            </w:r>
            <w:r w:rsidR="004D6BB5" w:rsidRPr="00D5301E">
              <w:t>a</w:t>
            </w:r>
            <w:r w:rsidRPr="00D5301E">
              <w:t xml:space="preserve"> new account with permissions limited to the "Cashier" role</w:t>
            </w:r>
            <w:r w:rsidR="004D6BB5">
              <w:t xml:space="preserve"> or “</w:t>
            </w:r>
            <w:r w:rsidR="00740D48">
              <w:t>Manager</w:t>
            </w:r>
            <w:r w:rsidR="004D6BB5">
              <w:t>” role.</w:t>
            </w:r>
          </w:p>
          <w:p w14:paraId="33B424E9" w14:textId="77777777" w:rsidR="00D5301E" w:rsidRPr="00367807" w:rsidRDefault="00D5301E" w:rsidP="00AF6CBF">
            <w:pPr>
              <w:ind w:left="360"/>
            </w:pPr>
          </w:p>
        </w:tc>
      </w:tr>
      <w:tr w:rsidR="00D5301E" w14:paraId="6A16EE42" w14:textId="77777777" w:rsidTr="00AF6CBF">
        <w:tc>
          <w:tcPr>
            <w:tcW w:w="2088" w:type="dxa"/>
          </w:tcPr>
          <w:p w14:paraId="062E37DE" w14:textId="77777777" w:rsidR="00D5301E" w:rsidRDefault="00D5301E" w:rsidP="00AF6CBF">
            <w:r>
              <w:t>Alternative Flows</w:t>
            </w:r>
          </w:p>
        </w:tc>
        <w:tc>
          <w:tcPr>
            <w:tcW w:w="7488" w:type="dxa"/>
          </w:tcPr>
          <w:p w14:paraId="3E4B4EB3" w14:textId="22E05CB5" w:rsidR="00D5301E" w:rsidRPr="00D5301E" w:rsidRDefault="00D5301E" w:rsidP="00D5301E">
            <w:r w:rsidRPr="00D5301E">
              <w:t>None</w:t>
            </w:r>
          </w:p>
        </w:tc>
      </w:tr>
      <w:tr w:rsidR="00D5301E" w14:paraId="1CDD922E" w14:textId="77777777" w:rsidTr="00AF6CBF">
        <w:tc>
          <w:tcPr>
            <w:tcW w:w="2088" w:type="dxa"/>
          </w:tcPr>
          <w:p w14:paraId="0CBF53E3" w14:textId="77777777" w:rsidR="00D5301E" w:rsidRDefault="00D5301E" w:rsidP="00AF6CBF">
            <w:r>
              <w:t>Pre-conditions</w:t>
            </w:r>
          </w:p>
        </w:tc>
        <w:tc>
          <w:tcPr>
            <w:tcW w:w="7488" w:type="dxa"/>
          </w:tcPr>
          <w:p w14:paraId="2301F340" w14:textId="4D7DD842" w:rsidR="00D5301E" w:rsidRDefault="00740D48" w:rsidP="00AF6CBF">
            <w:proofErr w:type="gramStart"/>
            <w:r>
              <w:t>Manager</w:t>
            </w:r>
            <w:r w:rsidR="00D5301E" w:rsidRPr="00D5301E">
              <w:t xml:space="preserve"> is</w:t>
            </w:r>
            <w:proofErr w:type="gramEnd"/>
            <w:r w:rsidR="00D5301E" w:rsidRPr="00D5301E">
              <w:t xml:space="preserve"> logged in and </w:t>
            </w:r>
            <w:proofErr w:type="gramStart"/>
            <w:r w:rsidR="00D5301E" w:rsidRPr="00D5301E">
              <w:t>has</w:t>
            </w:r>
            <w:proofErr w:type="gramEnd"/>
            <w:r w:rsidR="00D5301E" w:rsidRPr="00D5301E">
              <w:t xml:space="preserve"> administrative privileges.</w:t>
            </w:r>
          </w:p>
        </w:tc>
      </w:tr>
      <w:tr w:rsidR="00D5301E" w14:paraId="68724586" w14:textId="77777777" w:rsidTr="00AF6CBF">
        <w:tc>
          <w:tcPr>
            <w:tcW w:w="2088" w:type="dxa"/>
          </w:tcPr>
          <w:p w14:paraId="7B3D9D77" w14:textId="77777777" w:rsidR="00D5301E" w:rsidRDefault="00D5301E" w:rsidP="00AF6CBF">
            <w:r>
              <w:t>Post-conditions</w:t>
            </w:r>
          </w:p>
        </w:tc>
        <w:tc>
          <w:tcPr>
            <w:tcW w:w="7488" w:type="dxa"/>
          </w:tcPr>
          <w:p w14:paraId="05CEC543" w14:textId="272DB923" w:rsidR="00D5301E" w:rsidRDefault="00D5301E" w:rsidP="00AF6CBF">
            <w:r w:rsidRPr="00D5301E">
              <w:t>A new user account is created with the specified role.</w:t>
            </w:r>
          </w:p>
        </w:tc>
      </w:tr>
    </w:tbl>
    <w:p w14:paraId="33D45243" w14:textId="77777777" w:rsidR="00D5301E" w:rsidRPr="00D5301E" w:rsidRDefault="00D5301E" w:rsidP="00D5301E"/>
    <w:p w14:paraId="1E8BE7FA" w14:textId="72392EA2" w:rsidR="003E06BE" w:rsidRDefault="007952B4" w:rsidP="003E06BE">
      <w:pPr>
        <w:pStyle w:val="Heading2"/>
      </w:pPr>
      <w:proofErr w:type="gramStart"/>
      <w:r>
        <w:t>Use-case</w:t>
      </w:r>
      <w:proofErr w:type="gramEnd"/>
      <w:r>
        <w:t xml:space="preserve">: </w:t>
      </w:r>
      <w:r w:rsidR="00D5301E" w:rsidRPr="00D5301E">
        <w:t>Owner Invest Money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D5301E" w14:paraId="6BEA28E3" w14:textId="77777777" w:rsidTr="00AF6CBF">
        <w:tc>
          <w:tcPr>
            <w:tcW w:w="2088" w:type="dxa"/>
          </w:tcPr>
          <w:p w14:paraId="6F396D70" w14:textId="77777777" w:rsidR="00D5301E" w:rsidRDefault="00D5301E" w:rsidP="00AF6CBF">
            <w:r>
              <w:t>Use case Name</w:t>
            </w:r>
          </w:p>
        </w:tc>
        <w:tc>
          <w:tcPr>
            <w:tcW w:w="7488" w:type="dxa"/>
          </w:tcPr>
          <w:p w14:paraId="092858FA" w14:textId="005DC2A6" w:rsidR="00D5301E" w:rsidRDefault="00D5301E" w:rsidP="00AF6CBF">
            <w:r w:rsidRPr="00D5301E">
              <w:t>Owner Invest Money</w:t>
            </w:r>
          </w:p>
        </w:tc>
      </w:tr>
      <w:tr w:rsidR="00D5301E" w14:paraId="537098AB" w14:textId="77777777" w:rsidTr="00AF6CBF">
        <w:tc>
          <w:tcPr>
            <w:tcW w:w="2088" w:type="dxa"/>
          </w:tcPr>
          <w:p w14:paraId="112F83E7" w14:textId="77777777" w:rsidR="00D5301E" w:rsidRDefault="00D5301E" w:rsidP="00AF6CBF">
            <w:r>
              <w:t>Brief description</w:t>
            </w:r>
          </w:p>
        </w:tc>
        <w:tc>
          <w:tcPr>
            <w:tcW w:w="7488" w:type="dxa"/>
          </w:tcPr>
          <w:p w14:paraId="66E3FD12" w14:textId="66C640B0" w:rsidR="00D5301E" w:rsidRDefault="00D5301E" w:rsidP="00AF6CBF">
            <w:r w:rsidRPr="00D5301E">
              <w:t>This use case describes how the Owner records a new capital investment into the business.</w:t>
            </w:r>
          </w:p>
        </w:tc>
      </w:tr>
      <w:tr w:rsidR="00D5301E" w14:paraId="2F6DDE00" w14:textId="77777777" w:rsidTr="00AF6CBF">
        <w:tc>
          <w:tcPr>
            <w:tcW w:w="2088" w:type="dxa"/>
          </w:tcPr>
          <w:p w14:paraId="219DBF00" w14:textId="77777777" w:rsidR="00D5301E" w:rsidRDefault="00D5301E" w:rsidP="00AF6CBF">
            <w:r>
              <w:t>Actors</w:t>
            </w:r>
          </w:p>
        </w:tc>
        <w:tc>
          <w:tcPr>
            <w:tcW w:w="7488" w:type="dxa"/>
          </w:tcPr>
          <w:p w14:paraId="3BB52589" w14:textId="500BC78F" w:rsidR="00D5301E" w:rsidRDefault="0042006D" w:rsidP="00AF6CBF">
            <w:r w:rsidRPr="0042006D">
              <w:t>Owner</w:t>
            </w:r>
          </w:p>
        </w:tc>
      </w:tr>
      <w:tr w:rsidR="00D5301E" w14:paraId="2F1BDCAA" w14:textId="77777777" w:rsidTr="00AF6CBF">
        <w:tc>
          <w:tcPr>
            <w:tcW w:w="2088" w:type="dxa"/>
          </w:tcPr>
          <w:p w14:paraId="24EA68B0" w14:textId="77777777" w:rsidR="00D5301E" w:rsidRDefault="00D5301E" w:rsidP="00AF6CBF">
            <w:r>
              <w:t>Basic Flow</w:t>
            </w:r>
          </w:p>
        </w:tc>
        <w:tc>
          <w:tcPr>
            <w:tcW w:w="7488" w:type="dxa"/>
          </w:tcPr>
          <w:p w14:paraId="521CF42E" w14:textId="77777777" w:rsidR="0042006D" w:rsidRPr="0042006D" w:rsidRDefault="0042006D">
            <w:pPr>
              <w:pStyle w:val="ListParagraph"/>
              <w:numPr>
                <w:ilvl w:val="0"/>
                <w:numId w:val="28"/>
              </w:numPr>
              <w:spacing w:after="0"/>
            </w:pPr>
            <w:r w:rsidRPr="0042006D">
              <w:t>Owner navigates to the "Accounting" or "Banking" tab.</w:t>
            </w:r>
          </w:p>
          <w:p w14:paraId="3BD0773B" w14:textId="77777777" w:rsidR="0042006D" w:rsidRPr="0042006D" w:rsidRDefault="0042006D">
            <w:pPr>
              <w:pStyle w:val="ListParagraph"/>
              <w:numPr>
                <w:ilvl w:val="0"/>
                <w:numId w:val="28"/>
              </w:numPr>
              <w:spacing w:after="0"/>
            </w:pPr>
            <w:r w:rsidRPr="0042006D">
              <w:t>Owner clicks "Record Transaction" -&gt; "Owner's Investment".</w:t>
            </w:r>
          </w:p>
          <w:p w14:paraId="477AE933" w14:textId="77777777" w:rsidR="0042006D" w:rsidRPr="0042006D" w:rsidRDefault="0042006D">
            <w:pPr>
              <w:pStyle w:val="ListParagraph"/>
              <w:numPr>
                <w:ilvl w:val="0"/>
                <w:numId w:val="28"/>
              </w:numPr>
              <w:spacing w:after="0"/>
            </w:pPr>
            <w:r w:rsidRPr="0042006D">
              <w:t>System displays a form.</w:t>
            </w:r>
          </w:p>
          <w:p w14:paraId="51513067" w14:textId="77327AEF" w:rsidR="0042006D" w:rsidRPr="0042006D" w:rsidRDefault="0042006D">
            <w:pPr>
              <w:pStyle w:val="ListParagraph"/>
              <w:numPr>
                <w:ilvl w:val="0"/>
                <w:numId w:val="28"/>
              </w:numPr>
              <w:spacing w:after="0"/>
            </w:pPr>
            <w:r w:rsidRPr="0042006D">
              <w:t xml:space="preserve">Owner </w:t>
            </w:r>
            <w:r>
              <w:t>types in</w:t>
            </w:r>
            <w:r w:rsidRPr="0042006D">
              <w:t xml:space="preserve"> the </w:t>
            </w:r>
            <w:r>
              <w:t xml:space="preserve">info of </w:t>
            </w:r>
            <w:r w:rsidRPr="0042006D">
              <w:t xml:space="preserve">the money </w:t>
            </w:r>
            <w:r>
              <w:t>invested</w:t>
            </w:r>
            <w:r w:rsidRPr="0042006D">
              <w:t>.</w:t>
            </w:r>
          </w:p>
          <w:p w14:paraId="32BAC852" w14:textId="77777777" w:rsidR="0042006D" w:rsidRPr="0042006D" w:rsidRDefault="0042006D">
            <w:pPr>
              <w:pStyle w:val="ListParagraph"/>
              <w:numPr>
                <w:ilvl w:val="0"/>
                <w:numId w:val="28"/>
              </w:numPr>
              <w:spacing w:after="0"/>
            </w:pPr>
            <w:r w:rsidRPr="0042006D">
              <w:t>Owner enters the date and the amount invested.</w:t>
            </w:r>
          </w:p>
          <w:p w14:paraId="42A3B0A7" w14:textId="77777777" w:rsidR="0042006D" w:rsidRPr="0042006D" w:rsidRDefault="0042006D">
            <w:pPr>
              <w:pStyle w:val="ListParagraph"/>
              <w:numPr>
                <w:ilvl w:val="0"/>
                <w:numId w:val="28"/>
              </w:numPr>
              <w:spacing w:after="0"/>
            </w:pPr>
            <w:r w:rsidRPr="0042006D">
              <w:t>Owner clicks "Record".</w:t>
            </w:r>
          </w:p>
          <w:p w14:paraId="1CBCDFB8" w14:textId="54BF26DD" w:rsidR="0042006D" w:rsidRPr="0042006D" w:rsidRDefault="0042006D">
            <w:pPr>
              <w:pStyle w:val="ListParagraph"/>
              <w:numPr>
                <w:ilvl w:val="0"/>
                <w:numId w:val="28"/>
              </w:numPr>
              <w:spacing w:after="0"/>
            </w:pPr>
            <w:r w:rsidRPr="0042006D">
              <w:t>System adds entries to the ledger (Debit Main Bank Account, Credit Owner's Equity).</w:t>
            </w:r>
          </w:p>
          <w:p w14:paraId="1AA10A7B" w14:textId="77777777" w:rsidR="00D5301E" w:rsidRPr="00367807" w:rsidRDefault="00D5301E" w:rsidP="00AF6CBF">
            <w:pPr>
              <w:ind w:left="360"/>
            </w:pPr>
          </w:p>
        </w:tc>
      </w:tr>
      <w:tr w:rsidR="00D5301E" w14:paraId="01AE8725" w14:textId="77777777" w:rsidTr="00AF6CBF">
        <w:tc>
          <w:tcPr>
            <w:tcW w:w="2088" w:type="dxa"/>
          </w:tcPr>
          <w:p w14:paraId="5AED3747" w14:textId="77777777" w:rsidR="00D5301E" w:rsidRDefault="00D5301E" w:rsidP="00AF6CBF">
            <w:r>
              <w:t>Alternative Flows</w:t>
            </w:r>
          </w:p>
        </w:tc>
        <w:tc>
          <w:tcPr>
            <w:tcW w:w="7488" w:type="dxa"/>
          </w:tcPr>
          <w:p w14:paraId="596E909C" w14:textId="77777777" w:rsidR="00D5301E" w:rsidRPr="00D5301E" w:rsidRDefault="00D5301E" w:rsidP="00AF6CBF">
            <w:r w:rsidRPr="00D5301E">
              <w:t>None</w:t>
            </w:r>
          </w:p>
        </w:tc>
      </w:tr>
      <w:tr w:rsidR="00D5301E" w14:paraId="745B4609" w14:textId="77777777" w:rsidTr="00AF6CBF">
        <w:tc>
          <w:tcPr>
            <w:tcW w:w="2088" w:type="dxa"/>
          </w:tcPr>
          <w:p w14:paraId="1F833B15" w14:textId="77777777" w:rsidR="00D5301E" w:rsidRDefault="00D5301E" w:rsidP="00AF6CBF">
            <w:r>
              <w:t>Pre-conditions</w:t>
            </w:r>
          </w:p>
        </w:tc>
        <w:tc>
          <w:tcPr>
            <w:tcW w:w="7488" w:type="dxa"/>
          </w:tcPr>
          <w:p w14:paraId="087E67A8" w14:textId="7D79798B" w:rsidR="00D5301E" w:rsidRDefault="0042006D" w:rsidP="00AF6CBF">
            <w:r w:rsidRPr="0042006D">
              <w:t>Owner is logged in. The Chart of Accounts is set up.</w:t>
            </w:r>
          </w:p>
        </w:tc>
      </w:tr>
      <w:tr w:rsidR="00D5301E" w14:paraId="52594648" w14:textId="77777777" w:rsidTr="00AF6CBF">
        <w:tc>
          <w:tcPr>
            <w:tcW w:w="2088" w:type="dxa"/>
          </w:tcPr>
          <w:p w14:paraId="6C9AB556" w14:textId="77777777" w:rsidR="00D5301E" w:rsidRDefault="00D5301E" w:rsidP="00AF6CBF">
            <w:r>
              <w:t>Post-conditions</w:t>
            </w:r>
          </w:p>
        </w:tc>
        <w:tc>
          <w:tcPr>
            <w:tcW w:w="7488" w:type="dxa"/>
          </w:tcPr>
          <w:p w14:paraId="062B9E01" w14:textId="093577F6" w:rsidR="00D5301E" w:rsidRDefault="0042006D" w:rsidP="00AF6CBF">
            <w:r w:rsidRPr="0042006D">
              <w:t>The business's cash and equity are increased, and the transaction is recorded.</w:t>
            </w:r>
          </w:p>
        </w:tc>
      </w:tr>
    </w:tbl>
    <w:p w14:paraId="5C170D80" w14:textId="77777777" w:rsidR="00D5301E" w:rsidRPr="00D5301E" w:rsidRDefault="00D5301E" w:rsidP="00D5301E"/>
    <w:p w14:paraId="11913E69" w14:textId="07230EC0" w:rsidR="003E06BE" w:rsidRDefault="007952B4" w:rsidP="003E06BE">
      <w:pPr>
        <w:pStyle w:val="Heading2"/>
      </w:pPr>
      <w:r>
        <w:t xml:space="preserve">Use-case: </w:t>
      </w:r>
      <w:r w:rsidR="0042006D" w:rsidRPr="0042006D">
        <w:t>Owner Pay Tax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42006D" w14:paraId="02A21FB0" w14:textId="77777777" w:rsidTr="00AF6CBF">
        <w:tc>
          <w:tcPr>
            <w:tcW w:w="2088" w:type="dxa"/>
          </w:tcPr>
          <w:p w14:paraId="0B3F1FB8" w14:textId="77777777" w:rsidR="0042006D" w:rsidRDefault="0042006D" w:rsidP="00AF6CBF">
            <w:r>
              <w:t>Use case Name</w:t>
            </w:r>
          </w:p>
        </w:tc>
        <w:tc>
          <w:tcPr>
            <w:tcW w:w="7488" w:type="dxa"/>
          </w:tcPr>
          <w:p w14:paraId="0FB089C6" w14:textId="5173880B" w:rsidR="0042006D" w:rsidRDefault="0042006D" w:rsidP="00AF6CBF">
            <w:r>
              <w:t>Calculate and pay tax</w:t>
            </w:r>
          </w:p>
        </w:tc>
      </w:tr>
      <w:tr w:rsidR="0042006D" w14:paraId="21B98BDD" w14:textId="77777777" w:rsidTr="00AF6CBF">
        <w:tc>
          <w:tcPr>
            <w:tcW w:w="2088" w:type="dxa"/>
          </w:tcPr>
          <w:p w14:paraId="20A6639A" w14:textId="77777777" w:rsidR="0042006D" w:rsidRDefault="0042006D" w:rsidP="00AF6CBF">
            <w:r>
              <w:t>Brief description</w:t>
            </w:r>
          </w:p>
        </w:tc>
        <w:tc>
          <w:tcPr>
            <w:tcW w:w="7488" w:type="dxa"/>
          </w:tcPr>
          <w:p w14:paraId="2A47DB6C" w14:textId="1B0BFE18" w:rsidR="0042006D" w:rsidRDefault="0042006D" w:rsidP="00AF6CBF">
            <w:r w:rsidRPr="0042006D">
              <w:t>This use case describes how the Owner</w:t>
            </w:r>
            <w:r>
              <w:t xml:space="preserve"> could use the system to calculate the tax amount of the store, and</w:t>
            </w:r>
            <w:r w:rsidRPr="0042006D">
              <w:t xml:space="preserve"> records a payment made to a tax authority</w:t>
            </w:r>
          </w:p>
        </w:tc>
      </w:tr>
      <w:tr w:rsidR="0042006D" w14:paraId="1FADFAEC" w14:textId="77777777" w:rsidTr="00AF6CBF">
        <w:tc>
          <w:tcPr>
            <w:tcW w:w="2088" w:type="dxa"/>
          </w:tcPr>
          <w:p w14:paraId="663757A7" w14:textId="77777777" w:rsidR="0042006D" w:rsidRDefault="0042006D" w:rsidP="00AF6CBF">
            <w:r>
              <w:t>Actors</w:t>
            </w:r>
          </w:p>
        </w:tc>
        <w:tc>
          <w:tcPr>
            <w:tcW w:w="7488" w:type="dxa"/>
          </w:tcPr>
          <w:p w14:paraId="742A8E9C" w14:textId="77777777" w:rsidR="0042006D" w:rsidRDefault="0042006D" w:rsidP="00AF6CBF">
            <w:r w:rsidRPr="0042006D">
              <w:t>Owner</w:t>
            </w:r>
          </w:p>
        </w:tc>
      </w:tr>
      <w:tr w:rsidR="0042006D" w14:paraId="641862FC" w14:textId="77777777" w:rsidTr="00AF6CBF">
        <w:tc>
          <w:tcPr>
            <w:tcW w:w="2088" w:type="dxa"/>
          </w:tcPr>
          <w:p w14:paraId="707FFA23" w14:textId="77777777" w:rsidR="0042006D" w:rsidRDefault="0042006D" w:rsidP="00AF6CBF">
            <w:r>
              <w:t>Basic Flow</w:t>
            </w:r>
          </w:p>
        </w:tc>
        <w:tc>
          <w:tcPr>
            <w:tcW w:w="7488" w:type="dxa"/>
          </w:tcPr>
          <w:p w14:paraId="434CFB90" w14:textId="31B63290" w:rsidR="0042006D" w:rsidRDefault="0042006D">
            <w:pPr>
              <w:pStyle w:val="ListParagraph"/>
              <w:numPr>
                <w:ilvl w:val="0"/>
                <w:numId w:val="29"/>
              </w:numPr>
              <w:spacing w:after="0"/>
            </w:pPr>
            <w:r>
              <w:t xml:space="preserve">Owner </w:t>
            </w:r>
            <w:r w:rsidR="004D6BB5">
              <w:t>navigates</w:t>
            </w:r>
            <w:r>
              <w:t xml:space="preserve"> to the </w:t>
            </w:r>
            <w:r w:rsidRPr="00367807">
              <w:t>"Accounting"</w:t>
            </w:r>
            <w:r>
              <w:t xml:space="preserve"> tab.</w:t>
            </w:r>
          </w:p>
          <w:p w14:paraId="30C84201" w14:textId="645136EA" w:rsidR="0042006D" w:rsidRPr="0042006D" w:rsidRDefault="0042006D">
            <w:pPr>
              <w:pStyle w:val="ListParagraph"/>
              <w:numPr>
                <w:ilvl w:val="0"/>
                <w:numId w:val="29"/>
              </w:numPr>
              <w:spacing w:after="0"/>
            </w:pPr>
            <w:r>
              <w:t xml:space="preserve">Owner </w:t>
            </w:r>
            <w:r w:rsidR="004D6BB5">
              <w:t>clicks</w:t>
            </w:r>
            <w:r>
              <w:t xml:space="preserve"> on “Tax detail”</w:t>
            </w:r>
          </w:p>
          <w:p w14:paraId="14834371" w14:textId="3C8340E4" w:rsidR="0042006D" w:rsidRPr="0042006D" w:rsidRDefault="0042006D">
            <w:pPr>
              <w:pStyle w:val="ListParagraph"/>
              <w:numPr>
                <w:ilvl w:val="0"/>
                <w:numId w:val="29"/>
              </w:numPr>
              <w:spacing w:after="0"/>
            </w:pPr>
            <w:r w:rsidRPr="0042006D">
              <w:t xml:space="preserve"> </w:t>
            </w:r>
            <w:r>
              <w:t>The system</w:t>
            </w:r>
            <w:r w:rsidRPr="0042006D">
              <w:t xml:space="preserve"> navigates to </w:t>
            </w:r>
            <w:r>
              <w:t xml:space="preserve">a special </w:t>
            </w:r>
            <w:r w:rsidRPr="0042006D">
              <w:t>tab</w:t>
            </w:r>
            <w:r>
              <w:t xml:space="preserve"> for tax expense, which contain tax detail of the shop (</w:t>
            </w:r>
            <w:proofErr w:type="gramStart"/>
            <w:r>
              <w:t>VAT,…</w:t>
            </w:r>
            <w:proofErr w:type="gramEnd"/>
            <w:r>
              <w:t>)</w:t>
            </w:r>
            <w:r w:rsidRPr="0042006D">
              <w:t>.</w:t>
            </w:r>
          </w:p>
          <w:p w14:paraId="0ABF10AF" w14:textId="125D4EC9" w:rsidR="0042006D" w:rsidRPr="0042006D" w:rsidRDefault="0042006D">
            <w:pPr>
              <w:pStyle w:val="ListParagraph"/>
              <w:numPr>
                <w:ilvl w:val="0"/>
                <w:numId w:val="29"/>
              </w:numPr>
              <w:spacing w:after="0"/>
            </w:pPr>
            <w:r w:rsidRPr="0042006D">
              <w:t xml:space="preserve"> Owner clicks "Record Payment".</w:t>
            </w:r>
          </w:p>
          <w:p w14:paraId="5EEFB9C0" w14:textId="20A43456" w:rsidR="0042006D" w:rsidRPr="0042006D" w:rsidRDefault="0042006D">
            <w:pPr>
              <w:pStyle w:val="ListParagraph"/>
              <w:numPr>
                <w:ilvl w:val="0"/>
                <w:numId w:val="29"/>
              </w:numPr>
              <w:spacing w:after="0"/>
            </w:pPr>
            <w:r w:rsidRPr="0042006D">
              <w:lastRenderedPageBreak/>
              <w:t xml:space="preserve"> System displays a form.</w:t>
            </w:r>
          </w:p>
          <w:p w14:paraId="2DB5F316" w14:textId="56788D60" w:rsidR="0042006D" w:rsidRPr="0042006D" w:rsidRDefault="0042006D">
            <w:pPr>
              <w:pStyle w:val="ListParagraph"/>
              <w:numPr>
                <w:ilvl w:val="0"/>
                <w:numId w:val="29"/>
              </w:numPr>
              <w:spacing w:after="0"/>
            </w:pPr>
            <w:r w:rsidRPr="0042006D">
              <w:t xml:space="preserve"> Owner enters the payment date, and amount.</w:t>
            </w:r>
          </w:p>
          <w:p w14:paraId="383B61E4" w14:textId="69D47650" w:rsidR="0042006D" w:rsidRPr="0042006D" w:rsidRDefault="0042006D">
            <w:pPr>
              <w:pStyle w:val="ListParagraph"/>
              <w:numPr>
                <w:ilvl w:val="0"/>
                <w:numId w:val="29"/>
              </w:numPr>
              <w:spacing w:after="0"/>
            </w:pPr>
            <w:r w:rsidRPr="0042006D">
              <w:t xml:space="preserve"> Owner selects the correct tax account ("VAT Payable" or " Income Tax Expense").</w:t>
            </w:r>
          </w:p>
          <w:p w14:paraId="59274BEE" w14:textId="16CBBE1F" w:rsidR="0042006D" w:rsidRPr="0042006D" w:rsidRDefault="0042006D">
            <w:pPr>
              <w:pStyle w:val="ListParagraph"/>
              <w:numPr>
                <w:ilvl w:val="0"/>
                <w:numId w:val="29"/>
              </w:numPr>
              <w:spacing w:after="0"/>
            </w:pPr>
            <w:r w:rsidRPr="0042006D">
              <w:t xml:space="preserve"> Owner selects the payment account ("Main Bank Account").</w:t>
            </w:r>
          </w:p>
          <w:p w14:paraId="5398DD13" w14:textId="214963AF" w:rsidR="0042006D" w:rsidRPr="0042006D" w:rsidRDefault="0042006D">
            <w:pPr>
              <w:pStyle w:val="ListParagraph"/>
              <w:numPr>
                <w:ilvl w:val="0"/>
                <w:numId w:val="29"/>
              </w:numPr>
              <w:spacing w:after="0"/>
            </w:pPr>
            <w:r w:rsidRPr="0042006D">
              <w:t xml:space="preserve"> Owner clicks "Save".</w:t>
            </w:r>
          </w:p>
          <w:p w14:paraId="2A660628" w14:textId="03B108CA" w:rsidR="0042006D" w:rsidRPr="0042006D" w:rsidRDefault="0042006D">
            <w:pPr>
              <w:pStyle w:val="ListParagraph"/>
              <w:numPr>
                <w:ilvl w:val="0"/>
                <w:numId w:val="29"/>
              </w:numPr>
              <w:spacing w:after="0"/>
            </w:pPr>
            <w:r w:rsidRPr="0042006D">
              <w:t xml:space="preserve"> System adds entries to the ledger (Debit VAT Payable, Credit Main Bank Account).</w:t>
            </w:r>
          </w:p>
          <w:p w14:paraId="6892D593" w14:textId="77777777" w:rsidR="0042006D" w:rsidRPr="00367807" w:rsidRDefault="0042006D" w:rsidP="00AF6CBF">
            <w:pPr>
              <w:ind w:left="360"/>
            </w:pPr>
          </w:p>
        </w:tc>
      </w:tr>
      <w:tr w:rsidR="0042006D" w14:paraId="60C5DF6B" w14:textId="77777777" w:rsidTr="00AF6CBF">
        <w:tc>
          <w:tcPr>
            <w:tcW w:w="2088" w:type="dxa"/>
          </w:tcPr>
          <w:p w14:paraId="169A3DAF" w14:textId="77777777" w:rsidR="0042006D" w:rsidRDefault="0042006D" w:rsidP="00AF6CBF">
            <w:r>
              <w:lastRenderedPageBreak/>
              <w:t>Alternative Flows</w:t>
            </w:r>
          </w:p>
        </w:tc>
        <w:tc>
          <w:tcPr>
            <w:tcW w:w="7488" w:type="dxa"/>
          </w:tcPr>
          <w:p w14:paraId="363D17C6" w14:textId="77777777" w:rsidR="0042006D" w:rsidRPr="00D5301E" w:rsidRDefault="0042006D" w:rsidP="00AF6CBF">
            <w:r w:rsidRPr="00D5301E">
              <w:t>None</w:t>
            </w:r>
          </w:p>
        </w:tc>
      </w:tr>
      <w:tr w:rsidR="0042006D" w14:paraId="14A5E3CD" w14:textId="77777777" w:rsidTr="00AF6CBF">
        <w:tc>
          <w:tcPr>
            <w:tcW w:w="2088" w:type="dxa"/>
          </w:tcPr>
          <w:p w14:paraId="2218F991" w14:textId="77777777" w:rsidR="0042006D" w:rsidRDefault="0042006D" w:rsidP="00AF6CBF">
            <w:r>
              <w:t>Pre-conditions</w:t>
            </w:r>
          </w:p>
        </w:tc>
        <w:tc>
          <w:tcPr>
            <w:tcW w:w="7488" w:type="dxa"/>
          </w:tcPr>
          <w:p w14:paraId="332B0685" w14:textId="77777777" w:rsidR="0042006D" w:rsidRDefault="0042006D" w:rsidP="00AF6CBF">
            <w:r w:rsidRPr="0042006D">
              <w:t>Owner is logged in. The Chart of Accounts is set up.</w:t>
            </w:r>
          </w:p>
        </w:tc>
      </w:tr>
      <w:tr w:rsidR="0042006D" w14:paraId="00A988B5" w14:textId="77777777" w:rsidTr="00AF6CBF">
        <w:tc>
          <w:tcPr>
            <w:tcW w:w="2088" w:type="dxa"/>
          </w:tcPr>
          <w:p w14:paraId="3B20EDE3" w14:textId="77777777" w:rsidR="0042006D" w:rsidRDefault="0042006D" w:rsidP="00AF6CBF">
            <w:r>
              <w:t>Post-conditions</w:t>
            </w:r>
          </w:p>
        </w:tc>
        <w:tc>
          <w:tcPr>
            <w:tcW w:w="7488" w:type="dxa"/>
          </w:tcPr>
          <w:p w14:paraId="79530310" w14:textId="4A131E57" w:rsidR="0042006D" w:rsidRDefault="0042006D" w:rsidP="00AF6CBF">
            <w:r w:rsidRPr="0042006D">
              <w:t>The tax payment is recorded, and the corresponding liability or expense account is updated.</w:t>
            </w:r>
          </w:p>
        </w:tc>
      </w:tr>
    </w:tbl>
    <w:p w14:paraId="7E64062F" w14:textId="58D21437" w:rsidR="0042006D" w:rsidRDefault="0042006D" w:rsidP="0042006D">
      <w:pPr>
        <w:pStyle w:val="Heading2"/>
      </w:pPr>
      <w:r>
        <w:t>Use-case</w:t>
      </w:r>
      <w:proofErr w:type="gramStart"/>
      <w:r>
        <w:t xml:space="preserve">:  </w:t>
      </w:r>
      <w:r w:rsidRPr="0042006D">
        <w:t>Owner</w:t>
      </w:r>
      <w:proofErr w:type="gramEnd"/>
      <w:r w:rsidRPr="0042006D">
        <w:t xml:space="preserve"> Draw Money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42006D" w14:paraId="63EF2233" w14:textId="77777777" w:rsidTr="00AF6CBF">
        <w:tc>
          <w:tcPr>
            <w:tcW w:w="2088" w:type="dxa"/>
          </w:tcPr>
          <w:p w14:paraId="5D512338" w14:textId="77777777" w:rsidR="0042006D" w:rsidRDefault="0042006D" w:rsidP="00AF6CBF">
            <w:r>
              <w:t>Use case Name</w:t>
            </w:r>
          </w:p>
        </w:tc>
        <w:tc>
          <w:tcPr>
            <w:tcW w:w="7488" w:type="dxa"/>
          </w:tcPr>
          <w:p w14:paraId="0CC10525" w14:textId="5C8DCD94" w:rsidR="0042006D" w:rsidRDefault="0042006D" w:rsidP="00AF6CBF">
            <w:r w:rsidRPr="0042006D">
              <w:t>Owner Draw Money</w:t>
            </w:r>
          </w:p>
        </w:tc>
      </w:tr>
      <w:tr w:rsidR="0042006D" w14:paraId="55B594AA" w14:textId="77777777" w:rsidTr="00AF6CBF">
        <w:tc>
          <w:tcPr>
            <w:tcW w:w="2088" w:type="dxa"/>
          </w:tcPr>
          <w:p w14:paraId="67FFDC7C" w14:textId="77777777" w:rsidR="0042006D" w:rsidRDefault="0042006D" w:rsidP="00AF6CBF">
            <w:r>
              <w:t>Brief description</w:t>
            </w:r>
          </w:p>
        </w:tc>
        <w:tc>
          <w:tcPr>
            <w:tcW w:w="7488" w:type="dxa"/>
          </w:tcPr>
          <w:p w14:paraId="5DBA78B5" w14:textId="7D7865C1" w:rsidR="0042006D" w:rsidRDefault="0042006D" w:rsidP="00AF6CBF">
            <w:r w:rsidRPr="0042006D">
              <w:t>This use case describes how the Owner records a withdrawal of funds from the business for personal use.</w:t>
            </w:r>
          </w:p>
        </w:tc>
      </w:tr>
      <w:tr w:rsidR="0042006D" w14:paraId="03F8ABE3" w14:textId="77777777" w:rsidTr="00AF6CBF">
        <w:tc>
          <w:tcPr>
            <w:tcW w:w="2088" w:type="dxa"/>
          </w:tcPr>
          <w:p w14:paraId="32152097" w14:textId="77777777" w:rsidR="0042006D" w:rsidRDefault="0042006D" w:rsidP="00AF6CBF">
            <w:r>
              <w:t>Actors</w:t>
            </w:r>
          </w:p>
        </w:tc>
        <w:tc>
          <w:tcPr>
            <w:tcW w:w="7488" w:type="dxa"/>
          </w:tcPr>
          <w:p w14:paraId="6F900ABB" w14:textId="77777777" w:rsidR="0042006D" w:rsidRDefault="0042006D" w:rsidP="00AF6CBF">
            <w:r w:rsidRPr="0042006D">
              <w:t>Owner</w:t>
            </w:r>
          </w:p>
        </w:tc>
      </w:tr>
      <w:tr w:rsidR="0042006D" w14:paraId="4249CF32" w14:textId="77777777" w:rsidTr="00AF6CBF">
        <w:tc>
          <w:tcPr>
            <w:tcW w:w="2088" w:type="dxa"/>
          </w:tcPr>
          <w:p w14:paraId="75E6D1FE" w14:textId="77777777" w:rsidR="0042006D" w:rsidRDefault="0042006D" w:rsidP="00AF6CBF">
            <w:r>
              <w:t>Basic Flow</w:t>
            </w:r>
          </w:p>
        </w:tc>
        <w:tc>
          <w:tcPr>
            <w:tcW w:w="7488" w:type="dxa"/>
          </w:tcPr>
          <w:p w14:paraId="3D4B293E" w14:textId="77777777" w:rsidR="0042006D" w:rsidRPr="0042006D" w:rsidRDefault="0042006D">
            <w:pPr>
              <w:pStyle w:val="ListParagraph"/>
              <w:numPr>
                <w:ilvl w:val="0"/>
                <w:numId w:val="30"/>
              </w:numPr>
              <w:spacing w:after="0"/>
            </w:pPr>
            <w:r w:rsidRPr="0042006D">
              <w:t>Owner navigates to the "Accounting" or "Banking" tab.</w:t>
            </w:r>
          </w:p>
          <w:p w14:paraId="077A0C97" w14:textId="77777777" w:rsidR="0042006D" w:rsidRPr="0042006D" w:rsidRDefault="0042006D">
            <w:pPr>
              <w:pStyle w:val="ListParagraph"/>
              <w:numPr>
                <w:ilvl w:val="0"/>
                <w:numId w:val="30"/>
              </w:numPr>
              <w:spacing w:after="0"/>
            </w:pPr>
            <w:r w:rsidRPr="0042006D">
              <w:t>Owner clicks "Record Transaction" -&gt; "Owner's Draw".</w:t>
            </w:r>
          </w:p>
          <w:p w14:paraId="7041A0E5" w14:textId="77777777" w:rsidR="0042006D" w:rsidRPr="0042006D" w:rsidRDefault="0042006D">
            <w:pPr>
              <w:pStyle w:val="ListParagraph"/>
              <w:numPr>
                <w:ilvl w:val="0"/>
                <w:numId w:val="30"/>
              </w:numPr>
              <w:spacing w:after="0"/>
            </w:pPr>
            <w:r w:rsidRPr="0042006D">
              <w:t>System displays a form.</w:t>
            </w:r>
          </w:p>
          <w:p w14:paraId="20C65932" w14:textId="238A296B" w:rsidR="0042006D" w:rsidRPr="0042006D" w:rsidRDefault="0042006D">
            <w:pPr>
              <w:pStyle w:val="ListParagraph"/>
              <w:numPr>
                <w:ilvl w:val="0"/>
                <w:numId w:val="30"/>
              </w:numPr>
              <w:spacing w:after="0"/>
            </w:pPr>
            <w:r w:rsidRPr="0042006D">
              <w:t xml:space="preserve">Owner selects the bank account the money was withdrawn from </w:t>
            </w:r>
            <w:r w:rsidR="00685C56">
              <w:t>(</w:t>
            </w:r>
            <w:r w:rsidRPr="0042006D">
              <w:t>"Main Bank Account").</w:t>
            </w:r>
          </w:p>
          <w:p w14:paraId="74588B22" w14:textId="77777777" w:rsidR="0042006D" w:rsidRPr="0042006D" w:rsidRDefault="0042006D">
            <w:pPr>
              <w:pStyle w:val="ListParagraph"/>
              <w:numPr>
                <w:ilvl w:val="0"/>
                <w:numId w:val="30"/>
              </w:numPr>
              <w:spacing w:after="0"/>
            </w:pPr>
            <w:r w:rsidRPr="0042006D">
              <w:t>Owner enters the date and the amount withdrawn.</w:t>
            </w:r>
          </w:p>
          <w:p w14:paraId="03DE8B7F" w14:textId="77777777" w:rsidR="0042006D" w:rsidRPr="0042006D" w:rsidRDefault="0042006D">
            <w:pPr>
              <w:pStyle w:val="ListParagraph"/>
              <w:numPr>
                <w:ilvl w:val="0"/>
                <w:numId w:val="30"/>
              </w:numPr>
              <w:spacing w:after="0"/>
            </w:pPr>
            <w:r w:rsidRPr="0042006D">
              <w:t>Owner clicks "Record".</w:t>
            </w:r>
          </w:p>
          <w:p w14:paraId="0B9A293C" w14:textId="1E345900" w:rsidR="0042006D" w:rsidRPr="0042006D" w:rsidRDefault="0042006D">
            <w:pPr>
              <w:pStyle w:val="ListParagraph"/>
              <w:numPr>
                <w:ilvl w:val="0"/>
                <w:numId w:val="30"/>
              </w:numPr>
              <w:spacing w:after="0"/>
            </w:pPr>
            <w:r w:rsidRPr="0042006D">
              <w:t xml:space="preserve">System adds entries to the ledger </w:t>
            </w:r>
            <w:r w:rsidR="004D6BB5" w:rsidRPr="0042006D">
              <w:t>(Debit</w:t>
            </w:r>
            <w:r w:rsidRPr="0042006D">
              <w:t xml:space="preserve"> Owner's Draw, Credit Main Bank Account).</w:t>
            </w:r>
          </w:p>
          <w:p w14:paraId="64378DDA" w14:textId="77777777" w:rsidR="0042006D" w:rsidRPr="00367807" w:rsidRDefault="0042006D" w:rsidP="00AF6CBF">
            <w:pPr>
              <w:ind w:left="360"/>
            </w:pPr>
          </w:p>
        </w:tc>
      </w:tr>
      <w:tr w:rsidR="0042006D" w14:paraId="73932337" w14:textId="77777777" w:rsidTr="00AF6CBF">
        <w:tc>
          <w:tcPr>
            <w:tcW w:w="2088" w:type="dxa"/>
          </w:tcPr>
          <w:p w14:paraId="249E81B7" w14:textId="77777777" w:rsidR="0042006D" w:rsidRDefault="0042006D" w:rsidP="00AF6CBF">
            <w:r>
              <w:t>Alternative Flows</w:t>
            </w:r>
          </w:p>
        </w:tc>
        <w:tc>
          <w:tcPr>
            <w:tcW w:w="7488" w:type="dxa"/>
          </w:tcPr>
          <w:p w14:paraId="6FE30712" w14:textId="77777777" w:rsidR="0042006D" w:rsidRPr="00D5301E" w:rsidRDefault="0042006D" w:rsidP="00AF6CBF">
            <w:r w:rsidRPr="00D5301E">
              <w:t>None</w:t>
            </w:r>
          </w:p>
        </w:tc>
      </w:tr>
      <w:tr w:rsidR="0042006D" w14:paraId="4AA6425E" w14:textId="77777777" w:rsidTr="00AF6CBF">
        <w:tc>
          <w:tcPr>
            <w:tcW w:w="2088" w:type="dxa"/>
          </w:tcPr>
          <w:p w14:paraId="6EBAE18D" w14:textId="77777777" w:rsidR="0042006D" w:rsidRDefault="0042006D" w:rsidP="00AF6CBF">
            <w:r>
              <w:t>Pre-conditions</w:t>
            </w:r>
          </w:p>
        </w:tc>
        <w:tc>
          <w:tcPr>
            <w:tcW w:w="7488" w:type="dxa"/>
          </w:tcPr>
          <w:p w14:paraId="126BBFB5" w14:textId="77777777" w:rsidR="0042006D" w:rsidRDefault="0042006D" w:rsidP="00AF6CBF">
            <w:r w:rsidRPr="0042006D">
              <w:t>Owner is logged in. The Chart of Accounts is set up.</w:t>
            </w:r>
          </w:p>
        </w:tc>
      </w:tr>
      <w:tr w:rsidR="0042006D" w14:paraId="32B6239A" w14:textId="77777777" w:rsidTr="00AF6CBF">
        <w:tc>
          <w:tcPr>
            <w:tcW w:w="2088" w:type="dxa"/>
          </w:tcPr>
          <w:p w14:paraId="674CF227" w14:textId="77777777" w:rsidR="0042006D" w:rsidRDefault="0042006D" w:rsidP="00AF6CBF">
            <w:r>
              <w:t>Post-conditions</w:t>
            </w:r>
          </w:p>
        </w:tc>
        <w:tc>
          <w:tcPr>
            <w:tcW w:w="7488" w:type="dxa"/>
          </w:tcPr>
          <w:p w14:paraId="0DF2B27D" w14:textId="6D5F7B66" w:rsidR="0042006D" w:rsidRDefault="0042006D" w:rsidP="00AF6CBF">
            <w:r w:rsidRPr="0042006D">
              <w:t>The business's cash is reduced, and the withdrawal is recorded in the Owner's Draw equity account.</w:t>
            </w:r>
          </w:p>
        </w:tc>
      </w:tr>
    </w:tbl>
    <w:p w14:paraId="4A34B992" w14:textId="55E71CAC" w:rsidR="006C55A9" w:rsidRDefault="006C55A9" w:rsidP="006C55A9">
      <w:pPr>
        <w:pStyle w:val="Heading2"/>
      </w:pPr>
      <w:r>
        <w:t>Use-case: Create Payment QR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6C55A9" w14:paraId="0C8A6100" w14:textId="77777777" w:rsidTr="002A0435">
        <w:tc>
          <w:tcPr>
            <w:tcW w:w="2088" w:type="dxa"/>
          </w:tcPr>
          <w:p w14:paraId="63BFE28A" w14:textId="77777777" w:rsidR="006C55A9" w:rsidRDefault="006C55A9" w:rsidP="002A0435">
            <w:r>
              <w:t>Use case Name</w:t>
            </w:r>
          </w:p>
        </w:tc>
        <w:tc>
          <w:tcPr>
            <w:tcW w:w="7488" w:type="dxa"/>
          </w:tcPr>
          <w:p w14:paraId="5362B36E" w14:textId="613463E6" w:rsidR="006C55A9" w:rsidRDefault="006C55A9" w:rsidP="002A0435">
            <w:r>
              <w:t>Create payment QR</w:t>
            </w:r>
          </w:p>
        </w:tc>
      </w:tr>
      <w:tr w:rsidR="006C55A9" w14:paraId="7F09BEF5" w14:textId="77777777" w:rsidTr="002A0435">
        <w:tc>
          <w:tcPr>
            <w:tcW w:w="2088" w:type="dxa"/>
          </w:tcPr>
          <w:p w14:paraId="33B7EEE7" w14:textId="77777777" w:rsidR="006C55A9" w:rsidRDefault="006C55A9" w:rsidP="002A0435">
            <w:r>
              <w:t>Brief description</w:t>
            </w:r>
          </w:p>
        </w:tc>
        <w:tc>
          <w:tcPr>
            <w:tcW w:w="7488" w:type="dxa"/>
          </w:tcPr>
          <w:p w14:paraId="3254ECB6" w14:textId="31E45446" w:rsidR="006C55A9" w:rsidRDefault="006C55A9" w:rsidP="002A0435">
            <w:r>
              <w:t>The system will calculate total amount of money, and ask the Banking app to generate the QR code for the payment</w:t>
            </w:r>
          </w:p>
        </w:tc>
      </w:tr>
      <w:tr w:rsidR="006C55A9" w14:paraId="4FCA90C9" w14:textId="77777777" w:rsidTr="002A0435">
        <w:tc>
          <w:tcPr>
            <w:tcW w:w="2088" w:type="dxa"/>
          </w:tcPr>
          <w:p w14:paraId="33EFA9BA" w14:textId="77777777" w:rsidR="006C55A9" w:rsidRDefault="006C55A9" w:rsidP="002A0435">
            <w:r>
              <w:t>Actors</w:t>
            </w:r>
          </w:p>
        </w:tc>
        <w:tc>
          <w:tcPr>
            <w:tcW w:w="7488" w:type="dxa"/>
          </w:tcPr>
          <w:p w14:paraId="0C4F0DA1" w14:textId="01E35E4F" w:rsidR="006C55A9" w:rsidRDefault="006C55A9" w:rsidP="002A0435">
            <w:r>
              <w:t>Banking app</w:t>
            </w:r>
          </w:p>
        </w:tc>
      </w:tr>
      <w:tr w:rsidR="006C55A9" w14:paraId="4F6252B1" w14:textId="77777777" w:rsidTr="002A0435">
        <w:tc>
          <w:tcPr>
            <w:tcW w:w="2088" w:type="dxa"/>
          </w:tcPr>
          <w:p w14:paraId="29214ACF" w14:textId="77777777" w:rsidR="006C55A9" w:rsidRDefault="006C55A9" w:rsidP="002A0435">
            <w:r>
              <w:t>Basic Flow</w:t>
            </w:r>
          </w:p>
        </w:tc>
        <w:tc>
          <w:tcPr>
            <w:tcW w:w="7488" w:type="dxa"/>
          </w:tcPr>
          <w:p w14:paraId="7337F2DB" w14:textId="77777777" w:rsidR="006C55A9" w:rsidRDefault="006C55A9" w:rsidP="006C55A9">
            <w:pPr>
              <w:pStyle w:val="ListParagraph"/>
              <w:numPr>
                <w:ilvl w:val="0"/>
                <w:numId w:val="34"/>
              </w:numPr>
              <w:spacing w:line="240" w:lineRule="auto"/>
            </w:pPr>
            <w:r>
              <w:t>The total amount of money is sent to the Banking app API</w:t>
            </w:r>
          </w:p>
          <w:p w14:paraId="68F9BA05" w14:textId="0A30C515" w:rsidR="006C55A9" w:rsidRPr="006C55A9" w:rsidRDefault="006C55A9" w:rsidP="006C55A9">
            <w:pPr>
              <w:pStyle w:val="ListParagraph"/>
              <w:numPr>
                <w:ilvl w:val="0"/>
                <w:numId w:val="34"/>
              </w:numPr>
              <w:spacing w:line="240" w:lineRule="auto"/>
            </w:pPr>
            <w:r>
              <w:t>The Banking app will return the QR code for the payment.</w:t>
            </w:r>
          </w:p>
        </w:tc>
      </w:tr>
      <w:tr w:rsidR="006C55A9" w14:paraId="3BA62407" w14:textId="77777777" w:rsidTr="002A0435">
        <w:tc>
          <w:tcPr>
            <w:tcW w:w="2088" w:type="dxa"/>
          </w:tcPr>
          <w:p w14:paraId="0A0B3A54" w14:textId="77777777" w:rsidR="006C55A9" w:rsidRDefault="006C55A9" w:rsidP="002A0435">
            <w:r>
              <w:t>Alternative Flows</w:t>
            </w:r>
          </w:p>
        </w:tc>
        <w:tc>
          <w:tcPr>
            <w:tcW w:w="7488" w:type="dxa"/>
          </w:tcPr>
          <w:p w14:paraId="2CEDD8E2" w14:textId="3826383E" w:rsidR="006C55A9" w:rsidRPr="003E06BE" w:rsidRDefault="006C55A9" w:rsidP="006C55A9">
            <w:r>
              <w:t>None</w:t>
            </w:r>
          </w:p>
        </w:tc>
      </w:tr>
      <w:tr w:rsidR="006C55A9" w14:paraId="191DA338" w14:textId="77777777" w:rsidTr="002A0435">
        <w:tc>
          <w:tcPr>
            <w:tcW w:w="2088" w:type="dxa"/>
          </w:tcPr>
          <w:p w14:paraId="6FC0F6C8" w14:textId="77777777" w:rsidR="006C55A9" w:rsidRDefault="006C55A9" w:rsidP="002A0435">
            <w:r>
              <w:t>Pre-conditions</w:t>
            </w:r>
          </w:p>
        </w:tc>
        <w:tc>
          <w:tcPr>
            <w:tcW w:w="7488" w:type="dxa"/>
          </w:tcPr>
          <w:p w14:paraId="58C8597B" w14:textId="3A144D84" w:rsidR="006C55A9" w:rsidRDefault="006C55A9" w:rsidP="002A0435">
            <w:r>
              <w:t xml:space="preserve">The store must link </w:t>
            </w:r>
            <w:proofErr w:type="spellStart"/>
            <w:proofErr w:type="gramStart"/>
            <w:r w:rsidR="006D2F66">
              <w:t>it’s</w:t>
            </w:r>
            <w:proofErr w:type="spellEnd"/>
            <w:proofErr w:type="gramEnd"/>
            <w:r w:rsidR="006D2F66">
              <w:t xml:space="preserve"> banking account with the banking app via </w:t>
            </w:r>
            <w:proofErr w:type="spellStart"/>
            <w:r w:rsidR="006D2F66">
              <w:t>VietLedgr</w:t>
            </w:r>
            <w:proofErr w:type="spellEnd"/>
            <w:r w:rsidR="006D2F66">
              <w:t>.</w:t>
            </w:r>
          </w:p>
        </w:tc>
      </w:tr>
      <w:tr w:rsidR="006C55A9" w14:paraId="0EEBCEA2" w14:textId="77777777" w:rsidTr="002A0435">
        <w:tc>
          <w:tcPr>
            <w:tcW w:w="2088" w:type="dxa"/>
          </w:tcPr>
          <w:p w14:paraId="210B6586" w14:textId="77777777" w:rsidR="006C55A9" w:rsidRDefault="006C55A9" w:rsidP="002A0435">
            <w:r>
              <w:lastRenderedPageBreak/>
              <w:t>Post-conditions</w:t>
            </w:r>
          </w:p>
        </w:tc>
        <w:tc>
          <w:tcPr>
            <w:tcW w:w="7488" w:type="dxa"/>
          </w:tcPr>
          <w:p w14:paraId="4D4298C6" w14:textId="06442376" w:rsidR="006C55A9" w:rsidRDefault="006D2F66" w:rsidP="002A0435">
            <w:r>
              <w:t>The system could display the QR for customers.</w:t>
            </w:r>
          </w:p>
        </w:tc>
      </w:tr>
    </w:tbl>
    <w:p w14:paraId="102A9B40" w14:textId="350349F4" w:rsidR="006D2F66" w:rsidRDefault="006D2F66" w:rsidP="006D2F66">
      <w:pPr>
        <w:pStyle w:val="Heading2"/>
      </w:pPr>
      <w:r>
        <w:t>Use-case: Generate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6D2F66" w14:paraId="6A94BA9E" w14:textId="77777777" w:rsidTr="002A0435">
        <w:tc>
          <w:tcPr>
            <w:tcW w:w="2088" w:type="dxa"/>
          </w:tcPr>
          <w:p w14:paraId="4D92A018" w14:textId="77777777" w:rsidR="006D2F66" w:rsidRDefault="006D2F66" w:rsidP="002A0435">
            <w:r>
              <w:t>Use case Name</w:t>
            </w:r>
          </w:p>
        </w:tc>
        <w:tc>
          <w:tcPr>
            <w:tcW w:w="7488" w:type="dxa"/>
          </w:tcPr>
          <w:p w14:paraId="0D149B41" w14:textId="72A0932D" w:rsidR="006D2F66" w:rsidRDefault="006D2F66" w:rsidP="002A0435">
            <w:r>
              <w:t>Generate Report</w:t>
            </w:r>
          </w:p>
        </w:tc>
      </w:tr>
      <w:tr w:rsidR="006D2F66" w14:paraId="17591540" w14:textId="77777777" w:rsidTr="002A0435">
        <w:tc>
          <w:tcPr>
            <w:tcW w:w="2088" w:type="dxa"/>
          </w:tcPr>
          <w:p w14:paraId="66C82D77" w14:textId="77777777" w:rsidR="006D2F66" w:rsidRDefault="006D2F66" w:rsidP="002A0435">
            <w:r>
              <w:t>Brief description</w:t>
            </w:r>
          </w:p>
        </w:tc>
        <w:tc>
          <w:tcPr>
            <w:tcW w:w="7488" w:type="dxa"/>
          </w:tcPr>
          <w:p w14:paraId="288527EA" w14:textId="470EAF98" w:rsidR="006D2F66" w:rsidRDefault="006D2F66" w:rsidP="002A0435">
            <w:r>
              <w:t>The system will feed the AI the information of the store, and receive the report written by LLM</w:t>
            </w:r>
          </w:p>
        </w:tc>
      </w:tr>
      <w:tr w:rsidR="006D2F66" w14:paraId="7774AF37" w14:textId="77777777" w:rsidTr="002A0435">
        <w:tc>
          <w:tcPr>
            <w:tcW w:w="2088" w:type="dxa"/>
          </w:tcPr>
          <w:p w14:paraId="4F90F88A" w14:textId="77777777" w:rsidR="006D2F66" w:rsidRDefault="006D2F66" w:rsidP="002A0435">
            <w:r>
              <w:t>Actors</w:t>
            </w:r>
          </w:p>
        </w:tc>
        <w:tc>
          <w:tcPr>
            <w:tcW w:w="7488" w:type="dxa"/>
          </w:tcPr>
          <w:p w14:paraId="079B9A22" w14:textId="67A351AF" w:rsidR="006D2F66" w:rsidRDefault="006D2F66" w:rsidP="002A0435">
            <w:r>
              <w:t>AI API (LLM)</w:t>
            </w:r>
          </w:p>
        </w:tc>
      </w:tr>
      <w:tr w:rsidR="006D2F66" w14:paraId="0545F1B7" w14:textId="77777777" w:rsidTr="002A0435">
        <w:tc>
          <w:tcPr>
            <w:tcW w:w="2088" w:type="dxa"/>
          </w:tcPr>
          <w:p w14:paraId="5272B8E8" w14:textId="77777777" w:rsidR="006D2F66" w:rsidRDefault="006D2F66" w:rsidP="002A0435">
            <w:r>
              <w:t>Basic Flow</w:t>
            </w:r>
          </w:p>
        </w:tc>
        <w:tc>
          <w:tcPr>
            <w:tcW w:w="7488" w:type="dxa"/>
          </w:tcPr>
          <w:p w14:paraId="105EBCED" w14:textId="77777777" w:rsidR="006D2F66" w:rsidRDefault="006D2F66" w:rsidP="006D2F66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The system </w:t>
            </w:r>
            <w:proofErr w:type="gramStart"/>
            <w:r>
              <w:t>pack</w:t>
            </w:r>
            <w:proofErr w:type="gramEnd"/>
            <w:r>
              <w:t xml:space="preserve"> the ledger information and other </w:t>
            </w:r>
            <w:proofErr w:type="gramStart"/>
            <w:r>
              <w:t>data, and</w:t>
            </w:r>
            <w:proofErr w:type="gramEnd"/>
            <w:r>
              <w:t xml:space="preserve"> </w:t>
            </w:r>
            <w:proofErr w:type="gramStart"/>
            <w:r>
              <w:t>send</w:t>
            </w:r>
            <w:proofErr w:type="gramEnd"/>
            <w:r>
              <w:t xml:space="preserve"> it to the API with a prompt.</w:t>
            </w:r>
          </w:p>
          <w:p w14:paraId="1D7316D8" w14:textId="77777777" w:rsidR="006D2F66" w:rsidRDefault="006D2F66" w:rsidP="006D2F66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The AI will then generate report </w:t>
            </w:r>
            <w:proofErr w:type="gramStart"/>
            <w:r>
              <w:t>base</w:t>
            </w:r>
            <w:proofErr w:type="gramEnd"/>
            <w:r>
              <w:t xml:space="preserve"> on provided information.</w:t>
            </w:r>
          </w:p>
          <w:p w14:paraId="42605912" w14:textId="41A532F3" w:rsidR="006D2F66" w:rsidRPr="006C55A9" w:rsidRDefault="006D2F66" w:rsidP="006D2F66">
            <w:pPr>
              <w:pStyle w:val="ListParagraph"/>
              <w:numPr>
                <w:ilvl w:val="0"/>
                <w:numId w:val="35"/>
              </w:numPr>
              <w:spacing w:line="240" w:lineRule="auto"/>
            </w:pPr>
            <w:r>
              <w:t xml:space="preserve">The AI API then </w:t>
            </w:r>
            <w:proofErr w:type="gramStart"/>
            <w:r>
              <w:t>return</w:t>
            </w:r>
            <w:proofErr w:type="gramEnd"/>
            <w:r>
              <w:t xml:space="preserve"> the report to the system for the user to see.</w:t>
            </w:r>
          </w:p>
        </w:tc>
      </w:tr>
      <w:tr w:rsidR="006D2F66" w14:paraId="268DB6B3" w14:textId="77777777" w:rsidTr="002A0435">
        <w:tc>
          <w:tcPr>
            <w:tcW w:w="2088" w:type="dxa"/>
          </w:tcPr>
          <w:p w14:paraId="6756BBB7" w14:textId="77777777" w:rsidR="006D2F66" w:rsidRDefault="006D2F66" w:rsidP="002A0435">
            <w:r>
              <w:t>Alternative Flows</w:t>
            </w:r>
          </w:p>
        </w:tc>
        <w:tc>
          <w:tcPr>
            <w:tcW w:w="7488" w:type="dxa"/>
          </w:tcPr>
          <w:p w14:paraId="056C4B34" w14:textId="77777777" w:rsidR="006D2F66" w:rsidRPr="003E06BE" w:rsidRDefault="006D2F66" w:rsidP="002A0435">
            <w:r>
              <w:t>None</w:t>
            </w:r>
          </w:p>
        </w:tc>
      </w:tr>
      <w:tr w:rsidR="006D2F66" w14:paraId="29D57C64" w14:textId="77777777" w:rsidTr="002A0435">
        <w:tc>
          <w:tcPr>
            <w:tcW w:w="2088" w:type="dxa"/>
          </w:tcPr>
          <w:p w14:paraId="25A6BC55" w14:textId="77777777" w:rsidR="006D2F66" w:rsidRDefault="006D2F66" w:rsidP="002A0435">
            <w:r>
              <w:t>Pre-conditions</w:t>
            </w:r>
          </w:p>
        </w:tc>
        <w:tc>
          <w:tcPr>
            <w:tcW w:w="7488" w:type="dxa"/>
          </w:tcPr>
          <w:p w14:paraId="0893D16A" w14:textId="0F8F12B2" w:rsidR="006D2F66" w:rsidRDefault="006D2F66" w:rsidP="002A0435">
            <w:r>
              <w:t xml:space="preserve"> Must have internet connection.</w:t>
            </w:r>
          </w:p>
        </w:tc>
      </w:tr>
      <w:tr w:rsidR="006D2F66" w14:paraId="192618C2" w14:textId="77777777" w:rsidTr="002A0435">
        <w:tc>
          <w:tcPr>
            <w:tcW w:w="2088" w:type="dxa"/>
          </w:tcPr>
          <w:p w14:paraId="7E11DA99" w14:textId="77777777" w:rsidR="006D2F66" w:rsidRDefault="006D2F66" w:rsidP="002A0435">
            <w:r>
              <w:t>Post-conditions</w:t>
            </w:r>
          </w:p>
        </w:tc>
        <w:tc>
          <w:tcPr>
            <w:tcW w:w="7488" w:type="dxa"/>
          </w:tcPr>
          <w:p w14:paraId="0DFC0A5C" w14:textId="05104987" w:rsidR="006D2F66" w:rsidRDefault="006D2F66" w:rsidP="002A0435">
            <w:r>
              <w:t>The user could understand the financial information better.</w:t>
            </w:r>
          </w:p>
        </w:tc>
      </w:tr>
    </w:tbl>
    <w:p w14:paraId="556B33A8" w14:textId="77777777" w:rsidR="0042006D" w:rsidRPr="0042006D" w:rsidRDefault="0042006D" w:rsidP="0042006D"/>
    <w:sectPr w:rsidR="0042006D" w:rsidRPr="0042006D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7B13F" w14:textId="77777777" w:rsidR="00AF5E7D" w:rsidRDefault="00AF5E7D">
      <w:pPr>
        <w:spacing w:line="240" w:lineRule="auto"/>
      </w:pPr>
      <w:r>
        <w:separator/>
      </w:r>
    </w:p>
  </w:endnote>
  <w:endnote w:type="continuationSeparator" w:id="0">
    <w:p w14:paraId="2230B7DE" w14:textId="77777777" w:rsidR="00AF5E7D" w:rsidRDefault="00AF5E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9C307A" w14:paraId="6D131657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8BD774C" w14:textId="77777777" w:rsidR="009C307A" w:rsidRDefault="00630073">
          <w:pPr>
            <w:ind w:right="360"/>
            <w:rPr>
              <w:sz w:val="24"/>
            </w:rPr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7969BF7" w14:textId="2A1BFE4A" w:rsidR="009C307A" w:rsidRDefault="00630073">
          <w:pPr>
            <w:jc w:val="center"/>
          </w:pPr>
          <w:r>
            <w:fldChar w:fldCharType="begin"/>
          </w:r>
          <w:r>
            <w:instrText>symbol 211 \f "Symbol" \s 10</w:instrText>
          </w:r>
          <w:r>
            <w:fldChar w:fldCharType="separate"/>
          </w:r>
          <w:r>
            <w:rPr>
              <w:rFonts w:ascii="Symbol" w:hAnsi="Symbol"/>
            </w:rPr>
            <w:t>Ó</w:t>
          </w:r>
          <w:r>
            <w:fldChar w:fldCharType="end"/>
          </w:r>
          <w:proofErr w:type="spellStart"/>
          <w:r w:rsidR="004D6BB5">
            <w:t>VietLedgr</w:t>
          </w:r>
          <w:proofErr w:type="spellEnd"/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A925BB">
            <w:rPr>
              <w:noProof/>
            </w:rPr>
            <w:t>2025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7EA2825" w14:textId="77777777" w:rsidR="009C307A" w:rsidRDefault="00630073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 w:rsidR="0092485E"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104CEE09" w14:textId="77777777" w:rsidR="009C307A" w:rsidRDefault="009C30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4DA79" w14:textId="77777777" w:rsidR="00AF5E7D" w:rsidRDefault="00AF5E7D">
      <w:pPr>
        <w:spacing w:line="240" w:lineRule="auto"/>
      </w:pPr>
      <w:r>
        <w:separator/>
      </w:r>
    </w:p>
  </w:footnote>
  <w:footnote w:type="continuationSeparator" w:id="0">
    <w:p w14:paraId="73A5469B" w14:textId="77777777" w:rsidR="00AF5E7D" w:rsidRDefault="00AF5E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ADCCD" w14:textId="77777777" w:rsidR="009C307A" w:rsidRDefault="009C307A">
    <w:pPr>
      <w:rPr>
        <w:sz w:val="24"/>
      </w:rPr>
    </w:pPr>
  </w:p>
  <w:p w14:paraId="75257BB0" w14:textId="77777777" w:rsidR="009C307A" w:rsidRDefault="009C307A">
    <w:pPr>
      <w:pBdr>
        <w:top w:val="single" w:sz="6" w:space="1" w:color="auto"/>
      </w:pBdr>
      <w:rPr>
        <w:sz w:val="24"/>
      </w:rPr>
    </w:pPr>
  </w:p>
  <w:p w14:paraId="3A06F943" w14:textId="41B11CEF" w:rsidR="009C307A" w:rsidRDefault="004D37DE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VietLedgr</w:t>
    </w:r>
    <w:proofErr w:type="spellEnd"/>
  </w:p>
  <w:p w14:paraId="38954F97" w14:textId="77777777" w:rsidR="009C307A" w:rsidRDefault="009C307A">
    <w:pPr>
      <w:pBdr>
        <w:bottom w:val="single" w:sz="6" w:space="1" w:color="auto"/>
      </w:pBdr>
      <w:jc w:val="right"/>
      <w:rPr>
        <w:sz w:val="24"/>
      </w:rPr>
    </w:pPr>
  </w:p>
  <w:p w14:paraId="531B1BF0" w14:textId="77777777" w:rsidR="009C307A" w:rsidRDefault="009C30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9C307A" w14:paraId="053FD892" w14:textId="77777777">
      <w:tc>
        <w:tcPr>
          <w:tcW w:w="6379" w:type="dxa"/>
        </w:tcPr>
        <w:p w14:paraId="2185CF8C" w14:textId="49CA3408" w:rsidR="009C307A" w:rsidRDefault="004D37DE">
          <w:proofErr w:type="spellStart"/>
          <w:r w:rsidRPr="004D37DE">
            <w:t>VietLedg</w:t>
          </w:r>
          <w:r>
            <w:t>r</w:t>
          </w:r>
          <w:proofErr w:type="spellEnd"/>
        </w:p>
      </w:tc>
      <w:tc>
        <w:tcPr>
          <w:tcW w:w="3179" w:type="dxa"/>
        </w:tcPr>
        <w:p w14:paraId="2577F006" w14:textId="18A47455" w:rsidR="009C307A" w:rsidRDefault="00630073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</w:t>
          </w:r>
          <w:r w:rsidR="00740D48">
            <w:t>2</w:t>
          </w:r>
          <w:r>
            <w:t>&gt;</w:t>
          </w:r>
        </w:p>
      </w:tc>
    </w:tr>
    <w:tr w:rsidR="009C307A" w14:paraId="6BC1C43B" w14:textId="77777777">
      <w:tc>
        <w:tcPr>
          <w:tcW w:w="6379" w:type="dxa"/>
        </w:tcPr>
        <w:p w14:paraId="7D6409F7" w14:textId="71F83032" w:rsidR="009C307A" w:rsidRDefault="00994314" w:rsidP="002A16F7">
          <w:fldSimple w:instr="title  \* Mergeformat ">
            <w:r>
              <w:t>Use-Case Specification</w:t>
            </w:r>
          </w:fldSimple>
        </w:p>
      </w:tc>
      <w:tc>
        <w:tcPr>
          <w:tcW w:w="3179" w:type="dxa"/>
        </w:tcPr>
        <w:p w14:paraId="01DF3A07" w14:textId="0645EC6E" w:rsidR="009C307A" w:rsidRDefault="00630073">
          <w:r>
            <w:t xml:space="preserve">  Date:  &lt;</w:t>
          </w:r>
          <w:r w:rsidR="00740D48">
            <w:t>04</w:t>
          </w:r>
          <w:r>
            <w:t>/</w:t>
          </w:r>
          <w:r w:rsidR="004D37DE">
            <w:t>1</w:t>
          </w:r>
          <w:r w:rsidR="00740D48">
            <w:t>2</w:t>
          </w:r>
          <w:r>
            <w:t>/</w:t>
          </w:r>
          <w:r w:rsidR="004D37DE">
            <w:t>2025</w:t>
          </w:r>
          <w:r>
            <w:t>&gt;</w:t>
          </w:r>
        </w:p>
      </w:tc>
    </w:tr>
    <w:tr w:rsidR="009C307A" w14:paraId="112F1F00" w14:textId="77777777">
      <w:tc>
        <w:tcPr>
          <w:tcW w:w="9558" w:type="dxa"/>
          <w:gridSpan w:val="2"/>
        </w:tcPr>
        <w:p w14:paraId="0391F34A" w14:textId="5C536041" w:rsidR="009C307A" w:rsidRDefault="004D37DE">
          <w:r>
            <w:t>UCS-0</w:t>
          </w:r>
          <w:r w:rsidR="00E138A8">
            <w:t>2</w:t>
          </w:r>
        </w:p>
      </w:tc>
    </w:tr>
  </w:tbl>
  <w:p w14:paraId="57C4F08E" w14:textId="77777777" w:rsidR="009C307A" w:rsidRDefault="009C30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0903A5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261BF"/>
    <w:multiLevelType w:val="multilevel"/>
    <w:tmpl w:val="401CD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EC20E7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F7B0E"/>
    <w:multiLevelType w:val="multilevel"/>
    <w:tmpl w:val="FDC6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2E7888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7A5054"/>
    <w:multiLevelType w:val="multilevel"/>
    <w:tmpl w:val="7DA6C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CD7EA4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C7A2E"/>
    <w:multiLevelType w:val="multilevel"/>
    <w:tmpl w:val="FDC6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8E2DF3"/>
    <w:multiLevelType w:val="hybridMultilevel"/>
    <w:tmpl w:val="F59E3E74"/>
    <w:lvl w:ilvl="0" w:tplc="77B013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C6734A"/>
    <w:multiLevelType w:val="hybridMultilevel"/>
    <w:tmpl w:val="35CA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65C53"/>
    <w:multiLevelType w:val="multilevel"/>
    <w:tmpl w:val="7DA6C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497122"/>
    <w:multiLevelType w:val="hybridMultilevel"/>
    <w:tmpl w:val="F59E3E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A836E6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532C5"/>
    <w:multiLevelType w:val="hybridMultilevel"/>
    <w:tmpl w:val="C340E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B01BFA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4D1AF8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116C3D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6538F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F32922"/>
    <w:multiLevelType w:val="hybridMultilevel"/>
    <w:tmpl w:val="C340EB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4C1311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7D40B9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301B35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5A0EB8"/>
    <w:multiLevelType w:val="hybridMultilevel"/>
    <w:tmpl w:val="6F466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DF1724"/>
    <w:multiLevelType w:val="multilevel"/>
    <w:tmpl w:val="7DA6C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F254C5"/>
    <w:multiLevelType w:val="multilevel"/>
    <w:tmpl w:val="7DA6C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531EDC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59724C"/>
    <w:multiLevelType w:val="multilevel"/>
    <w:tmpl w:val="7DA6C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0D3A89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C002E5"/>
    <w:multiLevelType w:val="hybridMultilevel"/>
    <w:tmpl w:val="95543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3444F3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9278FE"/>
    <w:multiLevelType w:val="multilevel"/>
    <w:tmpl w:val="00921E16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6DDC6038"/>
    <w:multiLevelType w:val="multilevel"/>
    <w:tmpl w:val="2A5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767501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940372"/>
    <w:multiLevelType w:val="multilevel"/>
    <w:tmpl w:val="938C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1D4862"/>
    <w:multiLevelType w:val="multilevel"/>
    <w:tmpl w:val="7DA6C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462257">
    <w:abstractNumId w:val="0"/>
  </w:num>
  <w:num w:numId="2" w16cid:durableId="700477877">
    <w:abstractNumId w:val="29"/>
  </w:num>
  <w:num w:numId="3" w16cid:durableId="5450039">
    <w:abstractNumId w:val="10"/>
  </w:num>
  <w:num w:numId="4" w16cid:durableId="483546676">
    <w:abstractNumId w:val="31"/>
  </w:num>
  <w:num w:numId="5" w16cid:durableId="740905094">
    <w:abstractNumId w:val="7"/>
  </w:num>
  <w:num w:numId="6" w16cid:durableId="173613907">
    <w:abstractNumId w:val="2"/>
  </w:num>
  <w:num w:numId="7" w16cid:durableId="131487734">
    <w:abstractNumId w:val="33"/>
  </w:num>
  <w:num w:numId="8" w16cid:durableId="2115051845">
    <w:abstractNumId w:val="34"/>
  </w:num>
  <w:num w:numId="9" w16cid:durableId="1842546762">
    <w:abstractNumId w:val="8"/>
  </w:num>
  <w:num w:numId="10" w16cid:durableId="1326593888">
    <w:abstractNumId w:val="28"/>
  </w:num>
  <w:num w:numId="11" w16cid:durableId="75249016">
    <w:abstractNumId w:val="25"/>
  </w:num>
  <w:num w:numId="12" w16cid:durableId="1404332288">
    <w:abstractNumId w:val="32"/>
  </w:num>
  <w:num w:numId="13" w16cid:durableId="1741907632">
    <w:abstractNumId w:val="18"/>
  </w:num>
  <w:num w:numId="14" w16cid:durableId="644898499">
    <w:abstractNumId w:val="27"/>
  </w:num>
  <w:num w:numId="15" w16cid:durableId="803810191">
    <w:abstractNumId w:val="17"/>
  </w:num>
  <w:num w:numId="16" w16cid:durableId="774792788">
    <w:abstractNumId w:val="20"/>
  </w:num>
  <w:num w:numId="17" w16cid:durableId="83891049">
    <w:abstractNumId w:val="22"/>
  </w:num>
  <w:num w:numId="18" w16cid:durableId="531766861">
    <w:abstractNumId w:val="26"/>
  </w:num>
  <w:num w:numId="19" w16cid:durableId="1922375876">
    <w:abstractNumId w:val="15"/>
  </w:num>
  <w:num w:numId="20" w16cid:durableId="1840072977">
    <w:abstractNumId w:val="6"/>
  </w:num>
  <w:num w:numId="21" w16cid:durableId="57216492">
    <w:abstractNumId w:val="24"/>
  </w:num>
  <w:num w:numId="22" w16cid:durableId="1260060844">
    <w:abstractNumId w:val="21"/>
  </w:num>
  <w:num w:numId="23" w16cid:durableId="652954414">
    <w:abstractNumId w:val="11"/>
  </w:num>
  <w:num w:numId="24" w16cid:durableId="1757052850">
    <w:abstractNumId w:val="3"/>
  </w:num>
  <w:num w:numId="25" w16cid:durableId="1171721505">
    <w:abstractNumId w:val="5"/>
  </w:num>
  <w:num w:numId="26" w16cid:durableId="723143017">
    <w:abstractNumId w:val="35"/>
  </w:num>
  <w:num w:numId="27" w16cid:durableId="1127042991">
    <w:abstractNumId w:val="13"/>
  </w:num>
  <w:num w:numId="28" w16cid:durableId="93938549">
    <w:abstractNumId w:val="1"/>
  </w:num>
  <w:num w:numId="29" w16cid:durableId="1228035299">
    <w:abstractNumId w:val="16"/>
  </w:num>
  <w:num w:numId="30" w16cid:durableId="1870489898">
    <w:abstractNumId w:val="30"/>
  </w:num>
  <w:num w:numId="31" w16cid:durableId="587618544">
    <w:abstractNumId w:val="9"/>
  </w:num>
  <w:num w:numId="32" w16cid:durableId="2100978200">
    <w:abstractNumId w:val="12"/>
  </w:num>
  <w:num w:numId="33" w16cid:durableId="329600867">
    <w:abstractNumId w:val="4"/>
  </w:num>
  <w:num w:numId="34" w16cid:durableId="2127120464">
    <w:abstractNumId w:val="14"/>
  </w:num>
  <w:num w:numId="35" w16cid:durableId="974065012">
    <w:abstractNumId w:val="19"/>
  </w:num>
  <w:num w:numId="36" w16cid:durableId="197861722">
    <w:abstractNumId w:val="2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2FAF"/>
    <w:rsid w:val="00016409"/>
    <w:rsid w:val="000266C1"/>
    <w:rsid w:val="000379FC"/>
    <w:rsid w:val="0005448B"/>
    <w:rsid w:val="000A0E7B"/>
    <w:rsid w:val="000A4D5C"/>
    <w:rsid w:val="000B6539"/>
    <w:rsid w:val="000C0AE6"/>
    <w:rsid w:val="000C5EAE"/>
    <w:rsid w:val="000C7E2A"/>
    <w:rsid w:val="000D02B5"/>
    <w:rsid w:val="000F6A6F"/>
    <w:rsid w:val="00145797"/>
    <w:rsid w:val="001926FD"/>
    <w:rsid w:val="001C1F0A"/>
    <w:rsid w:val="001C21FD"/>
    <w:rsid w:val="001E597A"/>
    <w:rsid w:val="001E5E15"/>
    <w:rsid w:val="001F7DF6"/>
    <w:rsid w:val="00203A10"/>
    <w:rsid w:val="00240CB1"/>
    <w:rsid w:val="00241189"/>
    <w:rsid w:val="00253488"/>
    <w:rsid w:val="00255B17"/>
    <w:rsid w:val="00261EE2"/>
    <w:rsid w:val="00286BF7"/>
    <w:rsid w:val="002A16F7"/>
    <w:rsid w:val="002B37D6"/>
    <w:rsid w:val="002C788A"/>
    <w:rsid w:val="002C7CB2"/>
    <w:rsid w:val="00303B75"/>
    <w:rsid w:val="003373FE"/>
    <w:rsid w:val="00366692"/>
    <w:rsid w:val="00367807"/>
    <w:rsid w:val="003912F0"/>
    <w:rsid w:val="003B55A1"/>
    <w:rsid w:val="003D081E"/>
    <w:rsid w:val="003D5F07"/>
    <w:rsid w:val="003E06BE"/>
    <w:rsid w:val="003F741E"/>
    <w:rsid w:val="004078A2"/>
    <w:rsid w:val="0042006D"/>
    <w:rsid w:val="004A46CA"/>
    <w:rsid w:val="004D146C"/>
    <w:rsid w:val="004D14DB"/>
    <w:rsid w:val="004D37DE"/>
    <w:rsid w:val="004D6BB5"/>
    <w:rsid w:val="004E3DCC"/>
    <w:rsid w:val="00512D5C"/>
    <w:rsid w:val="00512FAF"/>
    <w:rsid w:val="00514E35"/>
    <w:rsid w:val="005835BF"/>
    <w:rsid w:val="00591379"/>
    <w:rsid w:val="005B2D99"/>
    <w:rsid w:val="005B6CA7"/>
    <w:rsid w:val="00621BED"/>
    <w:rsid w:val="00630073"/>
    <w:rsid w:val="00661C90"/>
    <w:rsid w:val="00685C56"/>
    <w:rsid w:val="006C55A9"/>
    <w:rsid w:val="006D0A9A"/>
    <w:rsid w:val="006D2F66"/>
    <w:rsid w:val="00705E25"/>
    <w:rsid w:val="007201F3"/>
    <w:rsid w:val="00722628"/>
    <w:rsid w:val="00727D12"/>
    <w:rsid w:val="00735E6A"/>
    <w:rsid w:val="00740D48"/>
    <w:rsid w:val="007865CD"/>
    <w:rsid w:val="007952B4"/>
    <w:rsid w:val="007C150D"/>
    <w:rsid w:val="007F69D0"/>
    <w:rsid w:val="00804E89"/>
    <w:rsid w:val="00810936"/>
    <w:rsid w:val="008452B5"/>
    <w:rsid w:val="00876F9C"/>
    <w:rsid w:val="00894BE2"/>
    <w:rsid w:val="008A0730"/>
    <w:rsid w:val="008A7F64"/>
    <w:rsid w:val="008C235D"/>
    <w:rsid w:val="008F1BC5"/>
    <w:rsid w:val="0092485E"/>
    <w:rsid w:val="00926723"/>
    <w:rsid w:val="00930E23"/>
    <w:rsid w:val="0093468A"/>
    <w:rsid w:val="00941ADF"/>
    <w:rsid w:val="00952BB2"/>
    <w:rsid w:val="00952E28"/>
    <w:rsid w:val="00962FFB"/>
    <w:rsid w:val="00970592"/>
    <w:rsid w:val="00976ADB"/>
    <w:rsid w:val="00994314"/>
    <w:rsid w:val="0099736E"/>
    <w:rsid w:val="009B420A"/>
    <w:rsid w:val="009C307A"/>
    <w:rsid w:val="009D00EE"/>
    <w:rsid w:val="009D033E"/>
    <w:rsid w:val="009E4399"/>
    <w:rsid w:val="009F55EC"/>
    <w:rsid w:val="00A013D1"/>
    <w:rsid w:val="00A149F1"/>
    <w:rsid w:val="00A37A70"/>
    <w:rsid w:val="00A43CFC"/>
    <w:rsid w:val="00A5675A"/>
    <w:rsid w:val="00A6373E"/>
    <w:rsid w:val="00A734D9"/>
    <w:rsid w:val="00A83A76"/>
    <w:rsid w:val="00A925BB"/>
    <w:rsid w:val="00A9740D"/>
    <w:rsid w:val="00AA2DFE"/>
    <w:rsid w:val="00AA7C3B"/>
    <w:rsid w:val="00AC6DD4"/>
    <w:rsid w:val="00AF5E7D"/>
    <w:rsid w:val="00AF7300"/>
    <w:rsid w:val="00B05A4E"/>
    <w:rsid w:val="00B27476"/>
    <w:rsid w:val="00B305DC"/>
    <w:rsid w:val="00B50DB6"/>
    <w:rsid w:val="00B808A1"/>
    <w:rsid w:val="00B84F54"/>
    <w:rsid w:val="00BA28A4"/>
    <w:rsid w:val="00BA460E"/>
    <w:rsid w:val="00BF2D2B"/>
    <w:rsid w:val="00BF554F"/>
    <w:rsid w:val="00C55CA7"/>
    <w:rsid w:val="00C63672"/>
    <w:rsid w:val="00C71211"/>
    <w:rsid w:val="00C940E9"/>
    <w:rsid w:val="00C95372"/>
    <w:rsid w:val="00C975CC"/>
    <w:rsid w:val="00CC1AB1"/>
    <w:rsid w:val="00CC554D"/>
    <w:rsid w:val="00CD4E74"/>
    <w:rsid w:val="00CE05C2"/>
    <w:rsid w:val="00CF47BE"/>
    <w:rsid w:val="00D35282"/>
    <w:rsid w:val="00D3533C"/>
    <w:rsid w:val="00D4008C"/>
    <w:rsid w:val="00D5301E"/>
    <w:rsid w:val="00D8281D"/>
    <w:rsid w:val="00D931B6"/>
    <w:rsid w:val="00D95CAB"/>
    <w:rsid w:val="00DC44DD"/>
    <w:rsid w:val="00DE2F23"/>
    <w:rsid w:val="00E03F5B"/>
    <w:rsid w:val="00E06BE7"/>
    <w:rsid w:val="00E138A8"/>
    <w:rsid w:val="00E13ED4"/>
    <w:rsid w:val="00E27CBE"/>
    <w:rsid w:val="00E46B3F"/>
    <w:rsid w:val="00E9175C"/>
    <w:rsid w:val="00EC00CE"/>
    <w:rsid w:val="00EC45E3"/>
    <w:rsid w:val="00F02F9F"/>
    <w:rsid w:val="00F25C41"/>
    <w:rsid w:val="00F54DC2"/>
    <w:rsid w:val="00F77891"/>
    <w:rsid w:val="00F92264"/>
    <w:rsid w:val="00F94CDD"/>
    <w:rsid w:val="00FE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5E6961"/>
  <w15:docId w15:val="{8D6D6C74-960B-45DE-99A1-818CF8AA5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5BB"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Heading2Char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4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table" w:styleId="TableGrid">
    <w:name w:val="Table Grid"/>
    <w:basedOn w:val="TableNormal"/>
    <w:uiPriority w:val="59"/>
    <w:rsid w:val="004E3DC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3DCC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78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88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7952B4"/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y\Desktop\rup_uc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rup_ucspec.dot</Template>
  <TotalTime>493</TotalTime>
  <Pages>14</Pages>
  <Words>2841</Words>
  <Characters>16200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Use-Case Specification: &lt;Use-Case Name&gt;</vt:lpstr>
    </vt:vector>
  </TitlesOfParts>
  <Company>&lt;Company Name&gt;</Company>
  <LinksUpToDate>false</LinksUpToDate>
  <CharactersWithSpaces>19003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Specification: &lt;Use-Case Name&gt;</dc:title>
  <dc:subject>&lt;Project Name&gt;</dc:subject>
  <dc:creator>Huy Nguyen</dc:creator>
  <cp:keywords/>
  <dc:description/>
  <cp:lastModifiedBy>Nghĩa Lê Minh</cp:lastModifiedBy>
  <cp:revision>157</cp:revision>
  <cp:lastPrinted>2025-11-13T03:13:00Z</cp:lastPrinted>
  <dcterms:created xsi:type="dcterms:W3CDTF">2015-04-06T09:23:00Z</dcterms:created>
  <dcterms:modified xsi:type="dcterms:W3CDTF">2025-12-04T09:43:00Z</dcterms:modified>
</cp:coreProperties>
</file>